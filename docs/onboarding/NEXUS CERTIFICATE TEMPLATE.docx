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AAD69" w14:textId="1426A931" w:rsidR="00473012" w:rsidRDefault="00B41455" w:rsidP="001A012D">
      <w:pPr>
        <w:pStyle w:val="HeadingALLCAPS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90FBF73" wp14:editId="4B15CAB5">
            <wp:simplePos x="0" y="0"/>
            <wp:positionH relativeFrom="column">
              <wp:posOffset>-37214</wp:posOffset>
            </wp:positionH>
            <wp:positionV relativeFrom="paragraph">
              <wp:posOffset>-90746</wp:posOffset>
            </wp:positionV>
            <wp:extent cx="1079205" cy="953298"/>
            <wp:effectExtent l="0" t="0" r="0" b="0"/>
            <wp:wrapNone/>
            <wp:docPr id="272877579" name="Picture 1" descr="A logo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77579" name="Picture 1" descr="A logo on a black backgrou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205" cy="953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CB61B9" w14:textId="5BB4E0D9" w:rsidR="00473012" w:rsidRPr="00B41455" w:rsidRDefault="00B41455" w:rsidP="0073274D">
      <w:pPr>
        <w:pStyle w:val="HeadingALLCAPS"/>
        <w:rPr>
          <w:sz w:val="32"/>
          <w:szCs w:val="32"/>
        </w:rPr>
      </w:pPr>
      <w:r w:rsidRPr="00B41455">
        <w:rPr>
          <w:sz w:val="32"/>
          <w:szCs w:val="32"/>
        </w:rPr>
        <w:t>Nexus certificate of completion</w:t>
      </w:r>
    </w:p>
    <w:p w14:paraId="45E37A12" w14:textId="7B436CAF" w:rsidR="00B41455" w:rsidRDefault="00B41455" w:rsidP="0073274D">
      <w:pPr>
        <w:pStyle w:val="FreeForm"/>
        <w:spacing w:line="440" w:lineRule="atLeast"/>
        <w:ind w:right="720"/>
        <w:jc w:val="center"/>
        <w:rPr>
          <w:rFonts w:ascii="Garamond" w:eastAsia="Garamond" w:hAnsi="Garamond" w:cs="Garamond"/>
          <w:smallCaps/>
          <w:spacing w:val="45"/>
          <w:sz w:val="36"/>
          <w:szCs w:val="36"/>
        </w:rPr>
      </w:pPr>
      <w:r>
        <w:rPr>
          <w:rFonts w:ascii="Garamond" w:eastAsia="Garamond" w:hAnsi="Garamond" w:cs="Garamond"/>
          <w:smallCaps/>
          <w:spacing w:val="45"/>
          <w:sz w:val="36"/>
          <w:szCs w:val="36"/>
        </w:rPr>
        <w:t xml:space="preserve">Forklift </w:t>
      </w:r>
      <w:r w:rsidR="0073274D">
        <w:rPr>
          <w:rFonts w:ascii="Garamond" w:eastAsia="Garamond" w:hAnsi="Garamond" w:cs="Garamond"/>
          <w:smallCaps/>
          <w:spacing w:val="45"/>
          <w:sz w:val="36"/>
          <w:szCs w:val="36"/>
        </w:rPr>
        <w:t>&amp;</w:t>
      </w:r>
      <w:r>
        <w:rPr>
          <w:rFonts w:ascii="Garamond" w:eastAsia="Garamond" w:hAnsi="Garamond" w:cs="Garamond"/>
          <w:smallCaps/>
          <w:spacing w:val="45"/>
          <w:sz w:val="36"/>
          <w:szCs w:val="36"/>
        </w:rPr>
        <w:t xml:space="preserve"> Boomlift Operator Certificate</w:t>
      </w:r>
    </w:p>
    <w:p w14:paraId="38957413" w14:textId="1C285AF2" w:rsidR="006F0A68" w:rsidRDefault="00B41455" w:rsidP="0073274D">
      <w:pPr>
        <w:pStyle w:val="Heading2Border"/>
      </w:pPr>
      <w:r>
        <w:t>This Certificate Acknowledges</w:t>
      </w:r>
    </w:p>
    <w:p w14:paraId="6A8CA77E" w14:textId="108AF4BE" w:rsidR="0073274D" w:rsidRDefault="0073274D" w:rsidP="0073274D">
      <w:pPr>
        <w:pStyle w:val="HEADINGBOLD"/>
      </w:pPr>
      <w:r>
        <w:t>OPERATOR NAME</w:t>
      </w:r>
    </w:p>
    <w:p w14:paraId="182B650A" w14:textId="77777777" w:rsidR="0073274D" w:rsidRDefault="0073274D" w:rsidP="0073274D">
      <w:pPr>
        <w:pStyle w:val="Body"/>
        <w:jc w:val="center"/>
      </w:pPr>
      <w:r w:rsidRPr="0073274D">
        <w:t xml:space="preserve">EQUIPMENT COVERED: </w:t>
      </w:r>
    </w:p>
    <w:p w14:paraId="45072705" w14:textId="7910E4EE" w:rsidR="0073274D" w:rsidRPr="00DF18FF" w:rsidRDefault="0073274D" w:rsidP="0073274D">
      <w:pPr>
        <w:pStyle w:val="Body"/>
        <w:jc w:val="center"/>
      </w:pPr>
      <w:r w:rsidRPr="0073274D">
        <w:t xml:space="preserve">ROUGH TERRAIN FORKLIFT </w:t>
      </w:r>
      <w:r>
        <w:t>[</w:t>
      </w:r>
      <w:r w:rsidRPr="0073274D">
        <w:t>CLASS VID, TELEHANDLER</w:t>
      </w:r>
      <w:r>
        <w:t>]</w:t>
      </w:r>
    </w:p>
    <w:p w14:paraId="3655FF1A" w14:textId="77777777" w:rsidR="0073274D" w:rsidRPr="0073274D" w:rsidRDefault="0073274D" w:rsidP="0073274D">
      <w:pPr>
        <w:pStyle w:val="Body2"/>
        <w:jc w:val="center"/>
      </w:pPr>
    </w:p>
    <w:p w14:paraId="0E0DAE67" w14:textId="589FABA9" w:rsidR="0073274D" w:rsidRDefault="0073274D" w:rsidP="0073274D">
      <w:pPr>
        <w:pStyle w:val="Body"/>
        <w:jc w:val="center"/>
      </w:pPr>
      <w:r w:rsidRPr="0073274D">
        <w:t>has successfully completed site-specific forklift training, including safe operation in construction environments with variable contain</w:t>
      </w:r>
    </w:p>
    <w:p w14:paraId="4B0721DA" w14:textId="77777777" w:rsidR="0073274D" w:rsidRDefault="0073274D" w:rsidP="0073274D">
      <w:pPr>
        <w:pStyle w:val="Body"/>
        <w:jc w:val="center"/>
      </w:pPr>
    </w:p>
    <w:p w14:paraId="07BE5FC6" w14:textId="437055E3" w:rsidR="0073274D" w:rsidRDefault="0073274D" w:rsidP="0073274D">
      <w:pPr>
        <w:pStyle w:val="Body"/>
        <w:jc w:val="center"/>
      </w:pPr>
      <w:r w:rsidRPr="0073274D">
        <w:t>Training Completed: 01/03/2025-Valid until 01/03/2028</w:t>
      </w:r>
    </w:p>
    <w:p w14:paraId="3CCD6798" w14:textId="12811DB9" w:rsidR="0073274D" w:rsidRDefault="0073274D" w:rsidP="0073274D">
      <w:pPr>
        <w:pStyle w:val="Body"/>
        <w:jc w:val="center"/>
      </w:pPr>
      <w:r w:rsidRPr="0073274D">
        <w:t xml:space="preserve">Duration: Hours </w:t>
      </w:r>
      <w:r>
        <w:t>[</w:t>
      </w:r>
      <w:r w:rsidRPr="0073274D">
        <w:t>4 Hours Theory/4 Hours Practical</w:t>
      </w:r>
      <w:r>
        <w:t>]</w:t>
      </w:r>
    </w:p>
    <w:p w14:paraId="2361F3A5" w14:textId="7E5E0C75" w:rsidR="0073274D" w:rsidRDefault="0073274D" w:rsidP="0073274D">
      <w:pPr>
        <w:pStyle w:val="Body"/>
        <w:jc w:val="center"/>
      </w:pPr>
      <w:r w:rsidRPr="0073274D">
        <w:t xml:space="preserve">Certificate ID: </w:t>
      </w:r>
      <w:r>
        <w:t xml:space="preserve">NFS-                              </w:t>
      </w:r>
    </w:p>
    <w:p w14:paraId="7E3FA94D" w14:textId="77777777" w:rsidR="0073274D" w:rsidRDefault="0073274D" w:rsidP="0073274D">
      <w:pPr>
        <w:pStyle w:val="Body"/>
        <w:jc w:val="center"/>
      </w:pPr>
    </w:p>
    <w:p w14:paraId="4D09B0CD" w14:textId="77777777" w:rsidR="0073274D" w:rsidRDefault="0073274D" w:rsidP="0073274D">
      <w:pPr>
        <w:pStyle w:val="Body"/>
        <w:jc w:val="center"/>
      </w:pPr>
    </w:p>
    <w:p w14:paraId="685A23BF" w14:textId="77777777" w:rsidR="0073274D" w:rsidRDefault="0073274D" w:rsidP="0073274D">
      <w:pPr>
        <w:pStyle w:val="Body"/>
        <w:jc w:val="center"/>
      </w:pPr>
    </w:p>
    <w:p w14:paraId="3A3FE128" w14:textId="77777777" w:rsidR="0073274D" w:rsidRDefault="0073274D" w:rsidP="0073274D">
      <w:pPr>
        <w:pStyle w:val="Body"/>
        <w:jc w:val="center"/>
      </w:pPr>
    </w:p>
    <w:p w14:paraId="7DB6184E" w14:textId="77777777" w:rsidR="0073274D" w:rsidRDefault="0073274D" w:rsidP="0073274D">
      <w:pPr>
        <w:pStyle w:val="Body"/>
        <w:jc w:val="center"/>
      </w:pPr>
    </w:p>
    <w:p w14:paraId="35BCCB3F" w14:textId="77777777" w:rsidR="0073274D" w:rsidRDefault="0073274D" w:rsidP="0073274D">
      <w:pPr>
        <w:pStyle w:val="Body"/>
        <w:jc w:val="center"/>
      </w:pPr>
    </w:p>
    <w:p w14:paraId="47C86838" w14:textId="77777777" w:rsidR="0073274D" w:rsidRDefault="0073274D" w:rsidP="0073274D">
      <w:pPr>
        <w:pStyle w:val="Body"/>
        <w:jc w:val="center"/>
      </w:pPr>
    </w:p>
    <w:p w14:paraId="66623C6A" w14:textId="77777777" w:rsidR="0073274D" w:rsidRDefault="0073274D" w:rsidP="0073274D">
      <w:pPr>
        <w:pStyle w:val="Body"/>
        <w:jc w:val="center"/>
      </w:pPr>
    </w:p>
    <w:p w14:paraId="688E9118" w14:textId="77777777" w:rsidR="0073274D" w:rsidRDefault="0073274D" w:rsidP="0073274D">
      <w:pPr>
        <w:pStyle w:val="Body"/>
        <w:jc w:val="center"/>
      </w:pPr>
    </w:p>
    <w:p w14:paraId="4296020A" w14:textId="77777777" w:rsidR="0073274D" w:rsidRDefault="0073274D" w:rsidP="0073274D">
      <w:pPr>
        <w:pStyle w:val="Body"/>
        <w:jc w:val="center"/>
      </w:pPr>
    </w:p>
    <w:p w14:paraId="01AB300D" w14:textId="77777777" w:rsidR="0073274D" w:rsidRDefault="0073274D" w:rsidP="0073274D">
      <w:pPr>
        <w:pStyle w:val="Body"/>
        <w:jc w:val="center"/>
      </w:pPr>
    </w:p>
    <w:p w14:paraId="20281A14" w14:textId="265AB3D1" w:rsidR="0073274D" w:rsidRDefault="0073274D" w:rsidP="0073274D">
      <w:pPr>
        <w:pStyle w:val="Body"/>
        <w:jc w:val="center"/>
      </w:pPr>
      <w:r>
        <w:t>Certifying Officer</w:t>
      </w:r>
    </w:p>
    <w:p w14:paraId="29C4BE0D" w14:textId="5B8FEF92" w:rsidR="0073274D" w:rsidRPr="0073274D" w:rsidRDefault="0073274D" w:rsidP="0073274D">
      <w:pPr>
        <w:pStyle w:val="Heading2Border"/>
        <w:spacing w:line="480" w:lineRule="auto"/>
        <w:rPr>
          <w:color w:val="FFFFFF" w:themeColor="background1"/>
          <w:sz w:val="40"/>
          <w:szCs w:val="40"/>
        </w:rPr>
      </w:pPr>
      <w:r w:rsidRPr="0073274D">
        <w:rPr>
          <w:color w:val="FFFFFF" w:themeColor="background1"/>
        </w:rPr>
        <w:t>Certifying Officer</w:t>
      </w:r>
    </w:p>
    <w:p w14:paraId="0A1343DB" w14:textId="77777777" w:rsidR="0073274D" w:rsidRPr="0073274D" w:rsidRDefault="0073274D" w:rsidP="0073274D">
      <w:pPr>
        <w:pStyle w:val="Body2"/>
      </w:pPr>
    </w:p>
    <w:sectPr w:rsidR="0073274D" w:rsidRPr="0073274D">
      <w:headerReference w:type="default" r:id="rId8"/>
      <w:footerReference w:type="default" r:id="rId9"/>
      <w:pgSz w:w="12240" w:h="15840"/>
      <w:pgMar w:top="1080" w:right="720" w:bottom="1080" w:left="72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5DD00" w14:textId="77777777" w:rsidR="009A2A1B" w:rsidRDefault="009A2A1B">
      <w:r>
        <w:separator/>
      </w:r>
    </w:p>
  </w:endnote>
  <w:endnote w:type="continuationSeparator" w:id="0">
    <w:p w14:paraId="76990661" w14:textId="77777777" w:rsidR="009A2A1B" w:rsidRDefault="009A2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 UltraLight">
    <w:panose1 w:val="02000206000000020004"/>
    <w:charset w:val="00"/>
    <w:family w:val="auto"/>
    <w:pitch w:val="variable"/>
    <w:sig w:usb0="A00002FF" w:usb1="5000205B" w:usb2="00000002" w:usb3="00000000" w:csb0="00000001" w:csb1="00000000"/>
  </w:font>
  <w:font w:name="Helvetica Neue Medium"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Neue Thin"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Eurostile">
    <w:panose1 w:val="020B0504020202050204"/>
    <w:charset w:val="4D"/>
    <w:family w:val="swiss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2F90" w14:textId="77777777" w:rsidR="00473012" w:rsidRDefault="006A4963">
    <w:pPr>
      <w:pStyle w:val="HeaderFooter"/>
      <w:tabs>
        <w:tab w:val="clear" w:pos="9020"/>
        <w:tab w:val="center" w:pos="5400"/>
        <w:tab w:val="right" w:pos="10800"/>
      </w:tabs>
    </w:pP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660AEB">
      <w:rPr>
        <w:noProof/>
      </w:rPr>
      <w:t>1</w:t>
    </w:r>
    <w:r>
      <w:fldChar w:fldCharType="end"/>
    </w:r>
    <w:r>
      <w:t xml:space="preserve"> of </w:t>
    </w:r>
    <w:fldSimple w:instr=" NUMPAGES ">
      <w:r w:rsidR="00660AEB">
        <w:rPr>
          <w:noProof/>
        </w:rPr>
        <w:t>2</w:t>
      </w:r>
    </w:fldSimple>
    <w:r>
      <w:tab/>
    </w:r>
    <w:r w:rsidR="00660AEB" w:rsidRPr="00660AEB">
      <w:rPr>
        <w:rFonts w:ascii="Helvetica Neue" w:hAnsi="Helvetica Neue"/>
        <w:b/>
        <w:bCs/>
        <w:color w:val="0070C0"/>
        <w:sz w:val="22"/>
        <w:szCs w:val="22"/>
      </w:rPr>
      <w:t>NEXUS</w:t>
    </w:r>
    <w:r w:rsidRPr="00660AEB">
      <w:rPr>
        <w:rFonts w:ascii="Helvetica Neue" w:hAnsi="Helvetica Neue"/>
        <w:b/>
        <w:bCs/>
        <w:color w:val="0070C0"/>
        <w:sz w:val="22"/>
        <w:szCs w:val="22"/>
      </w:rPr>
      <w:t xml:space="preserve"> - Company Confidential</w:t>
    </w:r>
  </w:p>
  <w:p w14:paraId="55689143" w14:textId="77777777" w:rsidR="00660AEB" w:rsidRDefault="00660AE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8605" w14:textId="77777777" w:rsidR="009A2A1B" w:rsidRDefault="009A2A1B">
      <w:r>
        <w:separator/>
      </w:r>
    </w:p>
  </w:footnote>
  <w:footnote w:type="continuationSeparator" w:id="0">
    <w:p w14:paraId="62FD70DA" w14:textId="77777777" w:rsidR="009A2A1B" w:rsidRDefault="009A2A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B9A13" w14:textId="77777777" w:rsidR="00473012" w:rsidRPr="00660AEB" w:rsidRDefault="00C62158">
    <w:pPr>
      <w:pStyle w:val="HeaderFooter"/>
      <w:tabs>
        <w:tab w:val="clear" w:pos="9020"/>
        <w:tab w:val="center" w:pos="5400"/>
        <w:tab w:val="right" w:pos="10800"/>
      </w:tabs>
      <w:outlineLvl w:val="0"/>
      <w:rPr>
        <w:color w:val="002060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325A94F5" wp14:editId="581150DF">
          <wp:simplePos x="0" y="0"/>
          <wp:positionH relativeFrom="column">
            <wp:posOffset>6464300</wp:posOffset>
          </wp:positionH>
          <wp:positionV relativeFrom="paragraph">
            <wp:posOffset>-60325</wp:posOffset>
          </wp:positionV>
          <wp:extent cx="309245" cy="273050"/>
          <wp:effectExtent l="0" t="0" r="0" b="0"/>
          <wp:wrapNone/>
          <wp:docPr id="3" name="Picture 4" descr="A logo for a company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 logo for a company&#10;&#10;AI-generated content may be incorrect.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245" cy="273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152399" distB="152399" distL="152400" distR="152400" simplePos="0" relativeHeight="251656704" behindDoc="1" locked="0" layoutInCell="1" allowOverlap="1" wp14:anchorId="2B585AFF" wp14:editId="77A7B642">
              <wp:simplePos x="0" y="0"/>
              <wp:positionH relativeFrom="page">
                <wp:posOffset>457200</wp:posOffset>
              </wp:positionH>
              <wp:positionV relativeFrom="page">
                <wp:posOffset>534034</wp:posOffset>
              </wp:positionV>
              <wp:extent cx="6858000" cy="0"/>
              <wp:effectExtent l="0" t="12700" r="12700" b="12700"/>
              <wp:wrapNone/>
              <wp:docPr id="2093579977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858000" cy="0"/>
                      </a:xfrm>
                      <a:prstGeom prst="line">
                        <a:avLst/>
                      </a:prstGeom>
                      <a:noFill/>
                      <a:ln w="38100" cap="flat">
                        <a:solidFill>
                          <a:srgbClr val="002060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B60B85" id="Straight Connector 3" o:spid="_x0000_s1026" style="position:absolute;flip:y;z-index:-251659776;visibility:visible;mso-wrap-style:square;mso-width-percent:0;mso-height-percent:0;mso-wrap-distance-left:12pt;mso-wrap-distance-top:4.23331mm;mso-wrap-distance-right:12pt;mso-wrap-distance-bottom:4.23331mm;mso-position-horizontal:absolute;mso-position-horizontal-relative:page;mso-position-vertical:absolute;mso-position-vertical-relative:page;mso-width-percent:0;mso-height-percent:0;mso-width-relative:page;mso-height-relative:page" from="36pt,42.05pt" to="8in,4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" strokecolor="#002060" strokeweight="3pt">
              <v:stroke miterlimit="4"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152399" distB="152399" distL="152400" distR="152400" simplePos="0" relativeHeight="251657728" behindDoc="1" locked="0" layoutInCell="1" allowOverlap="1" wp14:anchorId="78080912" wp14:editId="6750E48F">
              <wp:simplePos x="0" y="0"/>
              <wp:positionH relativeFrom="page">
                <wp:posOffset>457200</wp:posOffset>
              </wp:positionH>
              <wp:positionV relativeFrom="page">
                <wp:posOffset>9353549</wp:posOffset>
              </wp:positionV>
              <wp:extent cx="6858000" cy="0"/>
              <wp:effectExtent l="0" t="0" r="0" b="0"/>
              <wp:wrapNone/>
              <wp:docPr id="686729113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85800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rgbClr val="002060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06C028" id="Straight Connector 1" o:spid="_x0000_s1026" style="position:absolute;flip:y;z-index:-251658752;visibility:visible;mso-wrap-style:square;mso-width-percent:0;mso-height-percent:0;mso-wrap-distance-left:12pt;mso-wrap-distance-top:4.23331mm;mso-wrap-distance-right:12pt;mso-wrap-distance-bottom:4.23331mm;mso-position-horizontal:absolute;mso-position-horizontal-relative:page;mso-position-vertical:absolute;mso-position-vertical-relative:page;mso-width-percent:0;mso-height-percent:0;mso-width-relative:page;mso-height-relative:page" from="36pt,736.5pt" to="8in,736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" strokecolor="#002060" strokeweight="1pt">
              <v:stroke miterlimit="4" joinstyle="miter"/>
              <o:lock v:ext="edit" shapetype="f"/>
              <w10:wrap anchorx="page" anchory="page"/>
            </v:line>
          </w:pict>
        </mc:Fallback>
      </mc:AlternateContent>
    </w:r>
    <w:r w:rsidR="006A4963" w:rsidRPr="00660AEB">
      <w:rPr>
        <w:rFonts w:ascii="Helvetica" w:hAnsi="Helvetica"/>
        <w:b/>
        <w:bCs/>
        <w:smallCaps/>
        <w:color w:val="002060"/>
        <w:spacing w:val="4"/>
        <w:sz w:val="22"/>
        <w:szCs w:val="22"/>
      </w:rPr>
      <w:t>NEXUS FORTIFIED</w:t>
    </w:r>
    <w:r w:rsidR="00AC10AE">
      <w:rPr>
        <w:rFonts w:ascii="Helvetica" w:hAnsi="Helvetica"/>
        <w:b/>
        <w:bCs/>
        <w:smallCaps/>
        <w:color w:val="002060"/>
        <w:spacing w:val="4"/>
        <w:sz w:val="22"/>
        <w:szCs w:val="22"/>
      </w:rPr>
      <w:t xml:space="preserve"> STRUCTURES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00000003">
      <w:start w:val="1"/>
      <w:numFmt w:val="decimal"/>
      <w:lvlText w:val="%3.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5551BE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ED45B55"/>
    <w:multiLevelType w:val="multilevel"/>
    <w:tmpl w:val="8A36D61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DAD754A"/>
    <w:multiLevelType w:val="hybridMultilevel"/>
    <w:tmpl w:val="70340BF2"/>
    <w:numStyleLink w:val="Lettered"/>
  </w:abstractNum>
  <w:abstractNum w:abstractNumId="4" w15:restartNumberingAfterBreak="0">
    <w:nsid w:val="2E5249FC"/>
    <w:multiLevelType w:val="hybridMultilevel"/>
    <w:tmpl w:val="6FB889A4"/>
    <w:lvl w:ilvl="0" w:tplc="FFFFFFFF">
      <w:start w:val="1"/>
      <w:numFmt w:val="upperLetter"/>
      <w:lvlText w:val="%1."/>
      <w:lvlJc w:val="left"/>
      <w:pPr>
        <w:ind w:left="792" w:hanging="432"/>
      </w:pPr>
      <w:rPr>
        <w:rFonts w:hAnsi="Arial Unicode MS" w:hint="default"/>
        <w:caps w:val="0"/>
        <w:smallCaps w:val="0"/>
        <w:strike w:val="0"/>
        <w:dstrike w:val="0"/>
        <w:spacing w:val="0"/>
        <w:w w:val="100"/>
        <w:kern w:val="0"/>
        <w:position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8F02AE"/>
    <w:multiLevelType w:val="hybridMultilevel"/>
    <w:tmpl w:val="D4C2CEDE"/>
    <w:lvl w:ilvl="0" w:tplc="FFFFFFFF">
      <w:start w:val="1"/>
      <w:numFmt w:val="upperLetter"/>
      <w:lvlText w:val="%1."/>
      <w:lvlJc w:val="left"/>
      <w:pPr>
        <w:ind w:left="792" w:hanging="432"/>
      </w:pPr>
      <w:rPr>
        <w:rFonts w:hAnsi="Arial Unicode MS" w:hint="default"/>
        <w:caps w:val="0"/>
        <w:smallCaps w:val="0"/>
        <w:strike w:val="0"/>
        <w:dstrike w:val="0"/>
        <w:spacing w:val="0"/>
        <w:w w:val="100"/>
        <w:kern w:val="0"/>
        <w:position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6D3B83"/>
    <w:multiLevelType w:val="multilevel"/>
    <w:tmpl w:val="751ADB2A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7" w15:restartNumberingAfterBreak="0">
    <w:nsid w:val="5589397C"/>
    <w:multiLevelType w:val="multilevel"/>
    <w:tmpl w:val="E342EEAA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8" w15:restartNumberingAfterBreak="0">
    <w:nsid w:val="61512DC8"/>
    <w:multiLevelType w:val="multilevel"/>
    <w:tmpl w:val="2A44B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D035AC"/>
    <w:multiLevelType w:val="hybridMultilevel"/>
    <w:tmpl w:val="70340BF2"/>
    <w:styleLink w:val="Lettered"/>
    <w:lvl w:ilvl="0" w:tplc="806E6E2C">
      <w:start w:val="1"/>
      <w:numFmt w:val="upperLetter"/>
      <w:lvlText w:val="%1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0C60D5A">
      <w:start w:val="1"/>
      <w:numFmt w:val="upperLetter"/>
      <w:lvlText w:val="%2."/>
      <w:lvlJc w:val="left"/>
      <w:pPr>
        <w:ind w:left="1152" w:hanging="432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87289DDC">
      <w:start w:val="1"/>
      <w:numFmt w:val="upperLetter"/>
      <w:lvlText w:val="%3."/>
      <w:lvlJc w:val="left"/>
      <w:pPr>
        <w:ind w:left="1512" w:hanging="432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8C76F8BA">
      <w:start w:val="1"/>
      <w:numFmt w:val="upperLetter"/>
      <w:lvlText w:val="%4."/>
      <w:lvlJc w:val="left"/>
      <w:pPr>
        <w:ind w:left="1872" w:hanging="432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83E0B466">
      <w:start w:val="1"/>
      <w:numFmt w:val="upperLetter"/>
      <w:lvlText w:val="%5."/>
      <w:lvlJc w:val="left"/>
      <w:pPr>
        <w:ind w:left="2232" w:hanging="432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338CF5EE">
      <w:start w:val="1"/>
      <w:numFmt w:val="upperLetter"/>
      <w:lvlText w:val="%6."/>
      <w:lvlJc w:val="left"/>
      <w:pPr>
        <w:ind w:left="2592" w:hanging="432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6FA22232">
      <w:start w:val="1"/>
      <w:numFmt w:val="upperLetter"/>
      <w:lvlText w:val="%7."/>
      <w:lvlJc w:val="left"/>
      <w:pPr>
        <w:ind w:left="2952" w:hanging="432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2DF2EDAA">
      <w:start w:val="1"/>
      <w:numFmt w:val="upperLetter"/>
      <w:lvlText w:val="%8."/>
      <w:lvlJc w:val="left"/>
      <w:pPr>
        <w:ind w:left="3312" w:hanging="432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4D5E92E2">
      <w:start w:val="1"/>
      <w:numFmt w:val="upperLetter"/>
      <w:lvlText w:val="%9."/>
      <w:lvlJc w:val="left"/>
      <w:pPr>
        <w:ind w:left="3672" w:hanging="432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num w:numId="1" w16cid:durableId="2130542072">
    <w:abstractNumId w:val="9"/>
  </w:num>
  <w:num w:numId="2" w16cid:durableId="1860196423">
    <w:abstractNumId w:val="3"/>
  </w:num>
  <w:num w:numId="3" w16cid:durableId="1545557776">
    <w:abstractNumId w:val="5"/>
  </w:num>
  <w:num w:numId="4" w16cid:durableId="960497865">
    <w:abstractNumId w:val="4"/>
  </w:num>
  <w:num w:numId="5" w16cid:durableId="857044803">
    <w:abstractNumId w:val="2"/>
  </w:num>
  <w:num w:numId="6" w16cid:durableId="442967023">
    <w:abstractNumId w:val="6"/>
  </w:num>
  <w:num w:numId="7" w16cid:durableId="959069449">
    <w:abstractNumId w:val="7"/>
  </w:num>
  <w:num w:numId="8" w16cid:durableId="1258442644">
    <w:abstractNumId w:val="1"/>
  </w:num>
  <w:num w:numId="9" w16cid:durableId="516040566">
    <w:abstractNumId w:val="0"/>
  </w:num>
  <w:num w:numId="10" w16cid:durableId="3371973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8"/>
  <w:displayBackgroundShap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9B7"/>
    <w:rsid w:val="00045233"/>
    <w:rsid w:val="000B2AB2"/>
    <w:rsid w:val="000E431B"/>
    <w:rsid w:val="000F7CFF"/>
    <w:rsid w:val="0014005D"/>
    <w:rsid w:val="00155B3A"/>
    <w:rsid w:val="001A012D"/>
    <w:rsid w:val="001B3B8A"/>
    <w:rsid w:val="001C3F71"/>
    <w:rsid w:val="001E3D80"/>
    <w:rsid w:val="001F4508"/>
    <w:rsid w:val="00217C6D"/>
    <w:rsid w:val="00240AEC"/>
    <w:rsid w:val="00305BEE"/>
    <w:rsid w:val="0033391E"/>
    <w:rsid w:val="0037233C"/>
    <w:rsid w:val="00381541"/>
    <w:rsid w:val="003C68F5"/>
    <w:rsid w:val="003F41A9"/>
    <w:rsid w:val="00414D38"/>
    <w:rsid w:val="004333C6"/>
    <w:rsid w:val="00452216"/>
    <w:rsid w:val="00473012"/>
    <w:rsid w:val="004C1496"/>
    <w:rsid w:val="004E5F01"/>
    <w:rsid w:val="00505E69"/>
    <w:rsid w:val="00515971"/>
    <w:rsid w:val="0052252C"/>
    <w:rsid w:val="00523DE8"/>
    <w:rsid w:val="00594DF5"/>
    <w:rsid w:val="005C73AA"/>
    <w:rsid w:val="005D0014"/>
    <w:rsid w:val="005F19B7"/>
    <w:rsid w:val="005F22B1"/>
    <w:rsid w:val="006003BC"/>
    <w:rsid w:val="00614648"/>
    <w:rsid w:val="00660AEB"/>
    <w:rsid w:val="006A08ED"/>
    <w:rsid w:val="006A4963"/>
    <w:rsid w:val="006A588F"/>
    <w:rsid w:val="006C1386"/>
    <w:rsid w:val="006E0C12"/>
    <w:rsid w:val="006F0A68"/>
    <w:rsid w:val="006F2F65"/>
    <w:rsid w:val="0073274D"/>
    <w:rsid w:val="00772A3B"/>
    <w:rsid w:val="007864BD"/>
    <w:rsid w:val="007A27B9"/>
    <w:rsid w:val="007D34C8"/>
    <w:rsid w:val="008C3D84"/>
    <w:rsid w:val="009327CC"/>
    <w:rsid w:val="00984D60"/>
    <w:rsid w:val="009A2A1B"/>
    <w:rsid w:val="009A336D"/>
    <w:rsid w:val="00A30CD0"/>
    <w:rsid w:val="00A77FC6"/>
    <w:rsid w:val="00AC10AE"/>
    <w:rsid w:val="00B2162A"/>
    <w:rsid w:val="00B316F6"/>
    <w:rsid w:val="00B41455"/>
    <w:rsid w:val="00BA15FF"/>
    <w:rsid w:val="00BD07BA"/>
    <w:rsid w:val="00BE620E"/>
    <w:rsid w:val="00C00CCC"/>
    <w:rsid w:val="00C62158"/>
    <w:rsid w:val="00CB1949"/>
    <w:rsid w:val="00D24881"/>
    <w:rsid w:val="00D64052"/>
    <w:rsid w:val="00D859FB"/>
    <w:rsid w:val="00D93225"/>
    <w:rsid w:val="00DB7E3F"/>
    <w:rsid w:val="00DD49B5"/>
    <w:rsid w:val="00DF18FF"/>
    <w:rsid w:val="00DF3F3F"/>
    <w:rsid w:val="00E34D15"/>
    <w:rsid w:val="00E751BD"/>
    <w:rsid w:val="00EA0268"/>
    <w:rsid w:val="00EC4119"/>
    <w:rsid w:val="00F302CF"/>
    <w:rsid w:val="00F854BF"/>
    <w:rsid w:val="00FD4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A952EB"/>
  <w15:docId w15:val="{9529B451-E65E-4C4F-A724-6A731CEFF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4BD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0AEB"/>
    <w:pPr>
      <w:keepNext/>
      <w:keepLines/>
      <w:numPr>
        <w:numId w:val="7"/>
      </w:numPr>
      <w:spacing w:before="240"/>
      <w:outlineLvl w:val="0"/>
    </w:pPr>
    <w:rPr>
      <w:rFonts w:ascii="Helvetica Neue UltraLight" w:eastAsia="Times New Roman" w:hAnsi="Helvetica Neue UltraLight"/>
      <w:color w:val="4C96A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B3A"/>
    <w:pPr>
      <w:keepNext/>
      <w:keepLines/>
      <w:numPr>
        <w:ilvl w:val="1"/>
        <w:numId w:val="7"/>
      </w:numPr>
      <w:spacing w:before="40"/>
      <w:outlineLvl w:val="1"/>
    </w:pPr>
    <w:rPr>
      <w:rFonts w:ascii="Helvetica Neue UltraLight" w:eastAsia="Times New Roman" w:hAnsi="Helvetica Neue UltraLight"/>
      <w:color w:val="0020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B3A"/>
    <w:pPr>
      <w:keepNext/>
      <w:keepLines/>
      <w:numPr>
        <w:ilvl w:val="2"/>
        <w:numId w:val="7"/>
      </w:numPr>
      <w:spacing w:before="40"/>
      <w:outlineLvl w:val="2"/>
    </w:pPr>
    <w:rPr>
      <w:rFonts w:ascii="Helvetica Neue UltraLight" w:eastAsia="Times New Roman" w:hAnsi="Helvetica Neue UltraLight"/>
      <w:color w:val="00206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0C12"/>
    <w:pPr>
      <w:keepNext/>
      <w:keepLines/>
      <w:numPr>
        <w:ilvl w:val="3"/>
        <w:numId w:val="7"/>
      </w:numPr>
      <w:spacing w:before="40"/>
      <w:outlineLvl w:val="3"/>
    </w:pPr>
    <w:rPr>
      <w:rFonts w:ascii="Helvetica Neue UltraLight" w:eastAsia="Times New Roman" w:hAnsi="Helvetica Neue UltraLight"/>
      <w:i/>
      <w:iCs/>
      <w:color w:val="00206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64BD"/>
    <w:pPr>
      <w:keepNext/>
      <w:keepLines/>
      <w:numPr>
        <w:ilvl w:val="4"/>
        <w:numId w:val="7"/>
      </w:numPr>
      <w:spacing w:before="40"/>
      <w:outlineLvl w:val="4"/>
    </w:pPr>
    <w:rPr>
      <w:rFonts w:ascii="Helvetica Neue UltraLight" w:eastAsia="Times New Roman" w:hAnsi="Helvetica Neue UltraLight"/>
      <w:color w:val="0020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AEB"/>
    <w:pPr>
      <w:keepNext/>
      <w:keepLines/>
      <w:numPr>
        <w:ilvl w:val="5"/>
        <w:numId w:val="7"/>
      </w:numPr>
      <w:spacing w:before="40"/>
      <w:outlineLvl w:val="5"/>
    </w:pPr>
    <w:rPr>
      <w:rFonts w:ascii="Helvetica Neue UltraLight" w:eastAsia="Times New Roman" w:hAnsi="Helvetica Neue UltraLight"/>
      <w:color w:val="33647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AEB"/>
    <w:pPr>
      <w:keepNext/>
      <w:keepLines/>
      <w:numPr>
        <w:ilvl w:val="6"/>
        <w:numId w:val="7"/>
      </w:numPr>
      <w:spacing w:before="40"/>
      <w:outlineLvl w:val="6"/>
    </w:pPr>
    <w:rPr>
      <w:rFonts w:ascii="Helvetica Neue UltraLight" w:eastAsia="Times New Roman" w:hAnsi="Helvetica Neue UltraLight"/>
      <w:i/>
      <w:iCs/>
      <w:color w:val="33647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AEB"/>
    <w:pPr>
      <w:keepNext/>
      <w:keepLines/>
      <w:numPr>
        <w:ilvl w:val="7"/>
        <w:numId w:val="7"/>
      </w:numPr>
      <w:spacing w:before="40"/>
      <w:outlineLvl w:val="7"/>
    </w:pPr>
    <w:rPr>
      <w:rFonts w:ascii="Helvetica Neue UltraLight" w:eastAsia="Times New Roman" w:hAnsi="Helvetica Neue UltraLight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AEB"/>
    <w:pPr>
      <w:keepNext/>
      <w:keepLines/>
      <w:numPr>
        <w:ilvl w:val="8"/>
        <w:numId w:val="7"/>
      </w:numPr>
      <w:spacing w:before="40"/>
      <w:outlineLvl w:val="8"/>
    </w:pPr>
    <w:rPr>
      <w:rFonts w:ascii="Helvetica Neue UltraLight" w:eastAsia="Times New Roman" w:hAnsi="Helvetica Neue UltraLight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88" w:lineRule="auto"/>
    </w:pPr>
    <w:rPr>
      <w:rFonts w:ascii="Helvetica Neue Medium" w:hAnsi="Helvetica Neue Medium" w:cs="Arial Unicode MS"/>
      <w:color w:val="606060"/>
      <w:bdr w:val="nil"/>
    </w:rPr>
  </w:style>
  <w:style w:type="paragraph" w:customStyle="1" w:styleId="HeadingALLCAPS">
    <w:name w:val="Heading ALL CAPS"/>
    <w:rsid w:val="001A012D"/>
    <w:pPr>
      <w:pBdr>
        <w:top w:val="nil"/>
        <w:left w:val="nil"/>
        <w:bottom w:val="single" w:sz="8" w:space="6" w:color="000000"/>
        <w:right w:val="nil"/>
        <w:between w:val="nil"/>
        <w:bar w:val="nil"/>
      </w:pBdr>
      <w:spacing w:after="240" w:line="720" w:lineRule="atLeast"/>
      <w:jc w:val="center"/>
    </w:pPr>
    <w:rPr>
      <w:rFonts w:ascii="Helvetica Neue Thin" w:eastAsia="Garamond" w:hAnsi="Helvetica Neue Thin" w:cs="Garamond"/>
      <w:caps/>
      <w:color w:val="002060"/>
      <w:spacing w:val="173"/>
      <w:sz w:val="64"/>
      <w:szCs w:val="64"/>
      <w:bdr w:val="nil"/>
    </w:rPr>
  </w:style>
  <w:style w:type="paragraph" w:customStyle="1" w:styleId="FreeForm">
    <w:name w:val="Free Form"/>
    <w:pPr>
      <w:pBdr>
        <w:top w:val="nil"/>
        <w:left w:val="nil"/>
        <w:bottom w:val="nil"/>
        <w:right w:val="nil"/>
        <w:between w:val="nil"/>
        <w:bar w:val="nil"/>
      </w:pBdr>
      <w:spacing w:line="312" w:lineRule="auto"/>
    </w:pPr>
    <w:rPr>
      <w:rFonts w:ascii="Helvetica Neue Light" w:eastAsia="Helvetica Neue Light" w:hAnsi="Helvetica Neue Light" w:cs="Helvetica Neue Light"/>
      <w:color w:val="000000"/>
      <w:bdr w:val="nil"/>
    </w:rPr>
  </w:style>
  <w:style w:type="paragraph" w:customStyle="1" w:styleId="Body">
    <w:name w:val="Body"/>
    <w:pPr>
      <w:pBdr>
        <w:top w:val="nil"/>
        <w:left w:val="nil"/>
        <w:bottom w:val="nil"/>
        <w:right w:val="nil"/>
        <w:between w:val="nil"/>
        <w:bar w:val="nil"/>
      </w:pBdr>
      <w:spacing w:before="120"/>
      <w:jc w:val="both"/>
    </w:pPr>
    <w:rPr>
      <w:rFonts w:ascii="Eurostile" w:eastAsia="Eurostile" w:hAnsi="Eurostile" w:cs="Eurostile"/>
      <w:color w:val="000000"/>
      <w:sz w:val="24"/>
      <w:szCs w:val="24"/>
      <w:bdr w:val="nil"/>
    </w:rPr>
  </w:style>
  <w:style w:type="paragraph" w:customStyle="1" w:styleId="TOC1parent">
    <w:name w:val="TOC 1 parent"/>
    <w:pPr>
      <w:pBdr>
        <w:top w:val="nil"/>
        <w:left w:val="nil"/>
        <w:bottom w:val="nil"/>
        <w:right w:val="nil"/>
        <w:between w:val="nil"/>
        <w:bar w:val="nil"/>
      </w:pBdr>
      <w:spacing w:line="312" w:lineRule="auto"/>
    </w:pPr>
    <w:rPr>
      <w:rFonts w:ascii="Helvetica Neue Light" w:eastAsia="Helvetica Neue Light" w:hAnsi="Helvetica Neue Light" w:cs="Helvetica Neue Light"/>
      <w:color w:val="000000"/>
      <w:bdr w:val="nil"/>
    </w:rPr>
  </w:style>
  <w:style w:type="paragraph" w:styleId="TOC1">
    <w:name w:val="toc 1"/>
    <w:basedOn w:val="TOC1parent"/>
    <w:next w:val="TOC1parent"/>
    <w:uiPriority w:val="39"/>
    <w:pPr>
      <w:tabs>
        <w:tab w:val="right" w:leader="dot" w:pos="9990"/>
      </w:tabs>
      <w:spacing w:after="120" w:line="240" w:lineRule="auto"/>
      <w:ind w:firstLine="360"/>
    </w:pPr>
    <w:rPr>
      <w:caps/>
      <w:spacing w:val="7"/>
      <w:sz w:val="36"/>
      <w:szCs w:val="36"/>
    </w:rPr>
  </w:style>
  <w:style w:type="paragraph" w:customStyle="1" w:styleId="Heading2Border">
    <w:name w:val="Heading 2 Border"/>
    <w:next w:val="Body2"/>
    <w:rsid w:val="001C3F71"/>
    <w:pPr>
      <w:pBdr>
        <w:top w:val="single" w:sz="8" w:space="3" w:color="000000"/>
        <w:left w:val="nil"/>
        <w:bottom w:val="single" w:sz="8" w:space="3" w:color="000000"/>
        <w:right w:val="nil"/>
        <w:between w:val="nil"/>
        <w:bar w:val="nil"/>
      </w:pBdr>
      <w:spacing w:before="200" w:after="120"/>
      <w:jc w:val="center"/>
      <w:outlineLvl w:val="0"/>
    </w:pPr>
    <w:rPr>
      <w:rFonts w:ascii="Helvetica" w:eastAsia="Helvetica" w:hAnsi="Helvetica" w:cs="Helvetica"/>
      <w:b/>
      <w:bCs/>
      <w:smallCaps/>
      <w:color w:val="002060"/>
      <w:sz w:val="26"/>
      <w:szCs w:val="26"/>
    </w:rPr>
  </w:style>
  <w:style w:type="paragraph" w:customStyle="1" w:styleId="Body2">
    <w:name w:val="Body 2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before="120" w:after="120"/>
      <w:ind w:left="360" w:right="360"/>
      <w:jc w:val="both"/>
    </w:pPr>
    <w:rPr>
      <w:rFonts w:ascii="Helvetica Neue Thin" w:eastAsia="Helvetica Neue Thin" w:hAnsi="Helvetica Neue Thin" w:cs="Helvetica Neue Thin"/>
      <w:color w:val="000000"/>
      <w:sz w:val="24"/>
      <w:szCs w:val="24"/>
      <w:bdr w:val="nil"/>
    </w:rPr>
  </w:style>
  <w:style w:type="paragraph" w:customStyle="1" w:styleId="TOC2parent">
    <w:name w:val="TOC 2 parent"/>
    <w:pPr>
      <w:pBdr>
        <w:top w:val="nil"/>
        <w:left w:val="nil"/>
        <w:bottom w:val="nil"/>
        <w:right w:val="nil"/>
        <w:between w:val="nil"/>
        <w:bar w:val="nil"/>
      </w:pBdr>
      <w:spacing w:line="312" w:lineRule="auto"/>
    </w:pPr>
    <w:rPr>
      <w:rFonts w:ascii="Helvetica Neue Light" w:eastAsia="Helvetica Neue Light" w:hAnsi="Helvetica Neue Light" w:cs="Helvetica Neue Light"/>
      <w:color w:val="000000"/>
      <w:bdr w:val="nil"/>
    </w:rPr>
  </w:style>
  <w:style w:type="paragraph" w:styleId="TOC2">
    <w:name w:val="toc 2"/>
    <w:basedOn w:val="TOC2parent"/>
    <w:next w:val="TOC2parent"/>
    <w:uiPriority w:val="39"/>
    <w:pPr>
      <w:tabs>
        <w:tab w:val="right" w:leader="dot" w:pos="9990"/>
      </w:tabs>
      <w:spacing w:after="120" w:line="240" w:lineRule="auto"/>
    </w:pPr>
    <w:rPr>
      <w:caps/>
      <w:spacing w:val="7"/>
      <w:sz w:val="36"/>
      <w:szCs w:val="36"/>
    </w:rPr>
  </w:style>
  <w:style w:type="paragraph" w:customStyle="1" w:styleId="HEADINGBOLD">
    <w:name w:val="HEADING BOLD"/>
    <w:next w:val="Body2"/>
    <w:rsid w:val="00D24881"/>
    <w:pPr>
      <w:pBdr>
        <w:top w:val="single" w:sz="8" w:space="6" w:color="000000"/>
        <w:left w:val="nil"/>
        <w:bottom w:val="single" w:sz="8" w:space="6" w:color="000000"/>
        <w:right w:val="nil"/>
        <w:between w:val="nil"/>
        <w:bar w:val="nil"/>
      </w:pBdr>
      <w:jc w:val="center"/>
      <w:outlineLvl w:val="1"/>
    </w:pPr>
    <w:rPr>
      <w:rFonts w:ascii="Helvetica" w:eastAsia="Helvetica" w:hAnsi="Helvetica" w:cs="Helvetica"/>
      <w:b/>
      <w:bCs/>
      <w:smallCaps/>
      <w:color w:val="002060"/>
      <w:spacing w:val="7"/>
      <w:sz w:val="36"/>
      <w:szCs w:val="36"/>
      <w:bdr w:val="nil"/>
    </w:rPr>
  </w:style>
  <w:style w:type="numbering" w:customStyle="1" w:styleId="Lettered">
    <w:name w:val="Lettered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660AE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60AE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60AE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60AEB"/>
    <w:rPr>
      <w:sz w:val="24"/>
      <w:szCs w:val="24"/>
    </w:rPr>
  </w:style>
  <w:style w:type="character" w:customStyle="1" w:styleId="Heading1Char">
    <w:name w:val="Heading 1 Char"/>
    <w:link w:val="Heading1"/>
    <w:uiPriority w:val="9"/>
    <w:rsid w:val="00660AEB"/>
    <w:rPr>
      <w:rFonts w:ascii="Helvetica Neue UltraLight" w:eastAsia="Times New Roman" w:hAnsi="Helvetica Neue UltraLight" w:cs="Times New Roman"/>
      <w:color w:val="4C96AD"/>
      <w:sz w:val="32"/>
      <w:szCs w:val="32"/>
    </w:rPr>
  </w:style>
  <w:style w:type="character" w:customStyle="1" w:styleId="Heading2Char">
    <w:name w:val="Heading 2 Char"/>
    <w:link w:val="Heading2"/>
    <w:uiPriority w:val="9"/>
    <w:rsid w:val="00155B3A"/>
    <w:rPr>
      <w:rFonts w:ascii="Helvetica Neue UltraLight" w:eastAsia="Times New Roman" w:hAnsi="Helvetica Neue UltraLight" w:cs="Times New Roman"/>
      <w:color w:val="002060"/>
      <w:sz w:val="26"/>
      <w:szCs w:val="26"/>
    </w:rPr>
  </w:style>
  <w:style w:type="character" w:customStyle="1" w:styleId="Heading3Char">
    <w:name w:val="Heading 3 Char"/>
    <w:link w:val="Heading3"/>
    <w:uiPriority w:val="9"/>
    <w:rsid w:val="00155B3A"/>
    <w:rPr>
      <w:rFonts w:ascii="Helvetica Neue UltraLight" w:eastAsia="Times New Roman" w:hAnsi="Helvetica Neue UltraLight" w:cs="Times New Roman"/>
      <w:color w:val="002060"/>
      <w:sz w:val="24"/>
      <w:szCs w:val="24"/>
    </w:rPr>
  </w:style>
  <w:style w:type="character" w:customStyle="1" w:styleId="Heading4Char">
    <w:name w:val="Heading 4 Char"/>
    <w:link w:val="Heading4"/>
    <w:uiPriority w:val="9"/>
    <w:rsid w:val="006E0C12"/>
    <w:rPr>
      <w:rFonts w:ascii="Helvetica Neue UltraLight" w:eastAsia="Times New Roman" w:hAnsi="Helvetica Neue UltraLight" w:cs="Times New Roman"/>
      <w:i/>
      <w:iCs/>
      <w:color w:val="002060"/>
      <w:sz w:val="24"/>
      <w:szCs w:val="24"/>
    </w:rPr>
  </w:style>
  <w:style w:type="character" w:customStyle="1" w:styleId="Heading5Char">
    <w:name w:val="Heading 5 Char"/>
    <w:link w:val="Heading5"/>
    <w:uiPriority w:val="9"/>
    <w:rsid w:val="007864BD"/>
    <w:rPr>
      <w:rFonts w:ascii="Helvetica Neue UltraLight" w:eastAsia="Times New Roman" w:hAnsi="Helvetica Neue UltraLight" w:cs="Times New Roman"/>
      <w:color w:val="002060"/>
      <w:sz w:val="24"/>
      <w:szCs w:val="24"/>
    </w:rPr>
  </w:style>
  <w:style w:type="character" w:customStyle="1" w:styleId="Heading6Char">
    <w:name w:val="Heading 6 Char"/>
    <w:link w:val="Heading6"/>
    <w:uiPriority w:val="9"/>
    <w:semiHidden/>
    <w:rsid w:val="00660AEB"/>
    <w:rPr>
      <w:rFonts w:ascii="Helvetica Neue UltraLight" w:eastAsia="Times New Roman" w:hAnsi="Helvetica Neue UltraLight" w:cs="Times New Roman"/>
      <w:color w:val="336473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660AEB"/>
    <w:rPr>
      <w:rFonts w:ascii="Helvetica Neue UltraLight" w:eastAsia="Times New Roman" w:hAnsi="Helvetica Neue UltraLight" w:cs="Times New Roman"/>
      <w:i/>
      <w:iCs/>
      <w:color w:val="336473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660AEB"/>
    <w:rPr>
      <w:rFonts w:ascii="Helvetica Neue UltraLight" w:eastAsia="Times New Roman" w:hAnsi="Helvetica Neue UltraLight" w:cs="Times New Roman"/>
      <w:color w:val="272727"/>
      <w:sz w:val="21"/>
      <w:szCs w:val="21"/>
    </w:rPr>
  </w:style>
  <w:style w:type="character" w:customStyle="1" w:styleId="Heading9Char">
    <w:name w:val="Heading 9 Char"/>
    <w:link w:val="Heading9"/>
    <w:uiPriority w:val="9"/>
    <w:semiHidden/>
    <w:rsid w:val="00660AEB"/>
    <w:rPr>
      <w:rFonts w:ascii="Helvetica Neue UltraLight" w:eastAsia="Times New Roman" w:hAnsi="Helvetica Neue UltraLight" w:cs="Times New Roman"/>
      <w:i/>
      <w:iCs/>
      <w:color w:val="272727"/>
      <w:sz w:val="21"/>
      <w:szCs w:val="21"/>
    </w:rPr>
  </w:style>
  <w:style w:type="paragraph" w:styleId="NormalWeb">
    <w:name w:val="Normal (Web)"/>
    <w:basedOn w:val="Normal"/>
    <w:uiPriority w:val="99"/>
    <w:unhideWhenUsed/>
    <w:rsid w:val="005C73A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Strong">
    <w:name w:val="Strong"/>
    <w:uiPriority w:val="22"/>
    <w:qFormat/>
    <w:rsid w:val="006F0A68"/>
    <w:rPr>
      <w:b/>
      <w:bCs/>
    </w:rPr>
  </w:style>
  <w:style w:type="character" w:styleId="SubtleEmphasis">
    <w:name w:val="Subtle Emphasis"/>
    <w:uiPriority w:val="19"/>
    <w:qFormat/>
    <w:rsid w:val="006003BC"/>
    <w:rPr>
      <w:i/>
      <w:iCs/>
      <w:color w:val="4040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g/nexus-enterprise/docs/data/NEXUS%20Logos%20and%20content%20-%20REPO/NFS%20Marketing%20and%20Logo/NEXUS%20COMPANY%20TEMPLATES/Nexus%20MUTUAL%20CND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Nexus MUTUAL CNDA.dot</Template>
  <TotalTime>10</TotalTime>
  <Pages>1</Pages>
  <Words>83</Words>
  <Characters>448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Paul Gagnon</cp:lastModifiedBy>
  <cp:revision>2</cp:revision>
  <cp:lastPrinted>2025-11-06T14:45:00Z</cp:lastPrinted>
  <dcterms:created xsi:type="dcterms:W3CDTF">2026-01-06T18:54:00Z</dcterms:created>
  <dcterms:modified xsi:type="dcterms:W3CDTF">2026-01-06T19:11:00Z</dcterms:modified>
</cp:coreProperties>
</file>