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09B5" w14:textId="6883B88E" w:rsidR="00473012" w:rsidRPr="001A012D" w:rsidRDefault="00CE07AF" w:rsidP="001A012D">
      <w:pPr>
        <w:pStyle w:val="HeadingALLCAPS"/>
      </w:pPr>
      <w:r>
        <w:t>NEXUS Trade Groups</w:t>
      </w:r>
    </w:p>
    <w:p w14:paraId="7F876939" w14:textId="77777777" w:rsidR="00473012" w:rsidRDefault="00473012">
      <w:pPr>
        <w:pStyle w:val="FreeForm"/>
        <w:spacing w:line="440" w:lineRule="atLeast"/>
        <w:ind w:right="720"/>
        <w:jc w:val="center"/>
        <w:rPr>
          <w:rFonts w:ascii="Garamond" w:eastAsia="Garamond" w:hAnsi="Garamond" w:cs="Garamond"/>
          <w:smallCaps/>
          <w:spacing w:val="45"/>
          <w:sz w:val="36"/>
          <w:szCs w:val="36"/>
        </w:rPr>
      </w:pPr>
    </w:p>
    <w:p w14:paraId="75A9177F" w14:textId="57F09EE1" w:rsidR="00CE07AF" w:rsidRPr="00CE07AF" w:rsidRDefault="00CE07AF" w:rsidP="00CE07AF">
      <w:pPr>
        <w:pStyle w:val="Heading3"/>
        <w:numPr>
          <w:ilvl w:val="0"/>
          <w:numId w:val="27"/>
        </w:numPr>
        <w:jc w:val="both"/>
        <w:rPr>
          <w:rFonts w:ascii="Helvetica Neue Thin" w:eastAsia="Times New Roman" w:hAnsi="Helvetica Neue Thin" w:cs="Times New Roman"/>
          <w:color w:val="auto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 w:cs="Times New Roman"/>
          <w:color w:val="auto"/>
          <w:sz w:val="27"/>
          <w:szCs w:val="27"/>
          <w:bdr w:val="none" w:sz="0" w:space="0" w:color="auto"/>
        </w:rPr>
        <w:t>Site Work (including Dirt Work/Site Prep)</w:t>
      </w:r>
    </w:p>
    <w:p w14:paraId="72F76B21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Surveyors (land surveying and layout)</w:t>
      </w:r>
    </w:p>
    <w:p w14:paraId="18D5C4E8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Excavators and graders (earth moving, clearing, and grading)</w:t>
      </w:r>
    </w:p>
    <w:p w14:paraId="5BEFABC1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Demolition crews (site clearing and removal of existing structures)</w:t>
      </w:r>
    </w:p>
    <w:p w14:paraId="149D0327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Utility installers (underground utilities like water, sewer, gas, and electrical lines)</w:t>
      </w:r>
    </w:p>
    <w:p w14:paraId="668EA231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Erosion control specialists (sediment barriers and stormwater management)</w:t>
      </w:r>
    </w:p>
    <w:p w14:paraId="08F12665" w14:textId="77777777" w:rsidR="00CE07AF" w:rsidRPr="00CE07AF" w:rsidRDefault="00CE07AF" w:rsidP="00CE07AF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  <w:t>Foundation</w:t>
      </w:r>
    </w:p>
    <w:p w14:paraId="265A9615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Concrete contractors (pouring footings, slabs, and foundations)</w:t>
      </w:r>
    </w:p>
    <w:p w14:paraId="7C3C6F9A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Formwork carpenters (building forms for concrete)</w:t>
      </w:r>
    </w:p>
    <w:p w14:paraId="35926E31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Rebar installers (reinforcing steel placement)</w:t>
      </w:r>
    </w:p>
    <w:p w14:paraId="4D9A2265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Waterproofing applicators (foundation sealing)</w:t>
      </w:r>
    </w:p>
    <w:p w14:paraId="2D26594E" w14:textId="77777777" w:rsidR="00CE07AF" w:rsidRPr="00CE07AF" w:rsidRDefault="00CE07AF" w:rsidP="00CE07AF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  <w:t>Structural / Framing</w:t>
      </w:r>
    </w:p>
    <w:p w14:paraId="333CCC4B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Framers (wood framing for single-family; steel or concrete framing for mid-rise)</w:t>
      </w:r>
    </w:p>
    <w:p w14:paraId="3E76339C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Carpenters (general structural assembly)</w:t>
      </w:r>
    </w:p>
    <w:p w14:paraId="57A6C3C2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Steel erectors (for mid-rise metal structures)</w:t>
      </w:r>
    </w:p>
    <w:p w14:paraId="33B0CC62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Masonry contractors (block or brick foundations/walls)</w:t>
      </w:r>
    </w:p>
    <w:p w14:paraId="209D9C74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Crane operators (for lifting materials in mid-rise projects)</w:t>
      </w:r>
    </w:p>
    <w:p w14:paraId="5987C13E" w14:textId="77777777" w:rsidR="00CE07AF" w:rsidRPr="00CE07AF" w:rsidRDefault="00CE07AF" w:rsidP="00CE07AF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  <w:t>Roofing</w:t>
      </w:r>
    </w:p>
    <w:p w14:paraId="480D3CB7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Roofers (installation of shingles, tiles, or metal roofing)</w:t>
      </w:r>
    </w:p>
    <w:p w14:paraId="3EDF267A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Flashing and waterproofing specialists (roof seals and membranes)</w:t>
      </w:r>
    </w:p>
    <w:p w14:paraId="11D3E2AD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Gutter and downspout installers</w:t>
      </w:r>
    </w:p>
    <w:p w14:paraId="08ABBDD9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  <w:t>Exterior Envelope / Finishes</w:t>
      </w:r>
    </w:p>
    <w:p w14:paraId="3F9EEDBF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Siding installers (vinyl, wood, or fiber cement siding)</w:t>
      </w:r>
    </w:p>
    <w:p w14:paraId="4F138FE7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Bricklayers or stucco applicators (exterior masonry or plaster)</w:t>
      </w:r>
    </w:p>
    <w:p w14:paraId="3C8470C0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Exterior painters or finishers</w:t>
      </w:r>
    </w:p>
    <w:p w14:paraId="3FE65BCD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Insulation installers (exterior wall insulation)</w:t>
      </w:r>
    </w:p>
    <w:p w14:paraId="035CB074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Window and door flashers (weatherproofing around openings)</w:t>
      </w:r>
    </w:p>
    <w:p w14:paraId="15E9F19D" w14:textId="77777777" w:rsidR="00CE07AF" w:rsidRPr="00CE07AF" w:rsidRDefault="00CE07AF" w:rsidP="00CE07AF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  <w:t>Doors and Windows</w:t>
      </w:r>
    </w:p>
    <w:p w14:paraId="4AE6D29A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Door installers (interior and exterior doors, including garage doors)</w:t>
      </w:r>
    </w:p>
    <w:p w14:paraId="142A2B20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Window installers (framing and glazing windows)</w:t>
      </w:r>
    </w:p>
    <w:p w14:paraId="30C5218C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Glaziers (glass cutting and installation)</w:t>
      </w:r>
    </w:p>
    <w:p w14:paraId="15A4D72C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Hardware specialists (locks, hinges, and automated systems)</w:t>
      </w:r>
    </w:p>
    <w:p w14:paraId="6FDF6841" w14:textId="77777777" w:rsidR="00CE07AF" w:rsidRPr="00CE07AF" w:rsidRDefault="00CE07AF" w:rsidP="00CE07AF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  <w:t>Mechanical (HVAC)</w:t>
      </w:r>
    </w:p>
    <w:p w14:paraId="68AF8B6F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HVAC technicians (heating, ventilation, and air conditioning systems)</w:t>
      </w:r>
    </w:p>
    <w:p w14:paraId="31850AE6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Ductwork fabricators and installers</w:t>
      </w:r>
    </w:p>
    <w:p w14:paraId="57FFF0C5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Boiler or furnace installers (for heating systems)</w:t>
      </w:r>
    </w:p>
    <w:p w14:paraId="10C49FE5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Ventilation specialists (exhaust and fresh air systems)</w:t>
      </w:r>
    </w:p>
    <w:p w14:paraId="6236BE00" w14:textId="77777777" w:rsidR="00CE07AF" w:rsidRPr="00CE07AF" w:rsidRDefault="00CE07AF" w:rsidP="00CE07AF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  <w:t>Electrical</w:t>
      </w:r>
    </w:p>
    <w:p w14:paraId="6923ED79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Electricians (wiring, panels, and fixtures)</w:t>
      </w:r>
    </w:p>
    <w:p w14:paraId="225A353E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Low-voltage technicians (data, security, and smart home systems)</w:t>
      </w:r>
    </w:p>
    <w:p w14:paraId="79B94FC8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lastRenderedPageBreak/>
        <w:t>Lighting installers (interior and exterior lighting)</w:t>
      </w:r>
    </w:p>
    <w:p w14:paraId="553697B4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Generator or solar installers (backup power or renewables)</w:t>
      </w:r>
    </w:p>
    <w:p w14:paraId="2A66AB62" w14:textId="77777777" w:rsidR="00CE07AF" w:rsidRPr="00CE07AF" w:rsidRDefault="00CE07AF" w:rsidP="00CE07AF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  <w:t>Plumbing</w:t>
      </w:r>
    </w:p>
    <w:p w14:paraId="3FC9A405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Plumbers (pipes, fixtures, and drainage systems)</w:t>
      </w:r>
    </w:p>
    <w:p w14:paraId="35A6305B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Pipefitters (gas and water lines)</w:t>
      </w:r>
    </w:p>
    <w:p w14:paraId="4399D30C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Septic or sewer specialists (for single-family sites)</w:t>
      </w:r>
    </w:p>
    <w:p w14:paraId="7F4251D7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Fixture installers (sinks, toilets, showers)</w:t>
      </w:r>
    </w:p>
    <w:p w14:paraId="2E4AA72F" w14:textId="77777777" w:rsidR="00CE07AF" w:rsidRPr="00CE07AF" w:rsidRDefault="00CE07AF" w:rsidP="00CE07AF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  <w:t>Insulation and Moisture Protection</w:t>
      </w:r>
    </w:p>
    <w:p w14:paraId="00FC7624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Insulation contractors (wall, attic, and floor insulation)</w:t>
      </w:r>
    </w:p>
    <w:p w14:paraId="704D022A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Vapor barrier installers</w:t>
      </w:r>
    </w:p>
    <w:p w14:paraId="55590336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Soundproofing specialists (for apartments)</w:t>
      </w:r>
    </w:p>
    <w:p w14:paraId="52DD20E2" w14:textId="77777777" w:rsidR="00CE07AF" w:rsidRPr="00CE07AF" w:rsidRDefault="00CE07AF" w:rsidP="00CE07AF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  <w:t>Drywall</w:t>
      </w:r>
    </w:p>
    <w:p w14:paraId="08435805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Drywall hangers (installing gypsum boards)</w:t>
      </w:r>
    </w:p>
    <w:p w14:paraId="1A946A19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Tapers and finishers (joint compound and sanding)</w:t>
      </w:r>
    </w:p>
    <w:p w14:paraId="4AB6EFFD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Texturing specialists (knockdown or smooth finishes)</w:t>
      </w:r>
    </w:p>
    <w:p w14:paraId="67218B82" w14:textId="77777777" w:rsidR="00CE07AF" w:rsidRPr="00CE07AF" w:rsidRDefault="00CE07AF" w:rsidP="00CE07AF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  <w:t>Interiors / Finishes</w:t>
      </w:r>
    </w:p>
    <w:p w14:paraId="0CF1E8D3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Painters (interior walls, ceilings, and trim)</w:t>
      </w:r>
    </w:p>
    <w:p w14:paraId="377D9E06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Tile setters (floors, walls, backsplashes)</w:t>
      </w:r>
    </w:p>
    <w:p w14:paraId="69242EEF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Flooring installers (hardwood, carpet, laminate, vinyl)</w:t>
      </w:r>
    </w:p>
    <w:p w14:paraId="2C29701A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Trim carpenters (baseboards, crown molding, built-ins)</w:t>
      </w:r>
    </w:p>
    <w:p w14:paraId="4CBE50CA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Wallpaper hangers</w:t>
      </w:r>
    </w:p>
    <w:p w14:paraId="3C2E29D4" w14:textId="77777777" w:rsidR="00CE07AF" w:rsidRPr="00CE07AF" w:rsidRDefault="00CE07AF" w:rsidP="00CE07AF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  <w:t>Kitchen, Bath, and Cabinetry</w:t>
      </w:r>
    </w:p>
    <w:p w14:paraId="520778B1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Cabinet makers and installers</w:t>
      </w:r>
    </w:p>
    <w:p w14:paraId="03ADED81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Countertop fabricators (granite, quartz, laminate)</w:t>
      </w:r>
    </w:p>
    <w:p w14:paraId="427D211D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Appliance installers (ovens, refrigerators, washers)</w:t>
      </w:r>
    </w:p>
    <w:p w14:paraId="556C38AA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Millwork specialists (custom woodwork)</w:t>
      </w:r>
    </w:p>
    <w:p w14:paraId="33C6B783" w14:textId="77777777" w:rsidR="00CE07AF" w:rsidRPr="00CE07AF" w:rsidRDefault="00CE07AF" w:rsidP="00CE07AF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  <w:t>Specialties and Equipment</w:t>
      </w:r>
    </w:p>
    <w:p w14:paraId="697AE9B0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Elevator installers (for mid-rise apartments)</w:t>
      </w:r>
    </w:p>
    <w:p w14:paraId="2B64019F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Fireplace or stove installers</w:t>
      </w:r>
    </w:p>
    <w:p w14:paraId="369EEDD4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Security system installers (alarms, cameras)</w:t>
      </w:r>
    </w:p>
    <w:p w14:paraId="0A16B948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Audio-visual technicians (home theater or intercom systems)</w:t>
      </w:r>
    </w:p>
    <w:p w14:paraId="24CEBBC6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Furnishing installers (blinds, shelves, partitions)</w:t>
      </w:r>
    </w:p>
    <w:p w14:paraId="2A0672BF" w14:textId="77777777" w:rsidR="00CE07AF" w:rsidRPr="00CE07AF" w:rsidRDefault="00CE07AF" w:rsidP="00CE07AF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  <w:t>Fire Protection</w:t>
      </w:r>
    </w:p>
    <w:p w14:paraId="546CDEBB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Sprinkler system installers (fire suppression pipes and heads)</w:t>
      </w:r>
    </w:p>
    <w:p w14:paraId="6FA98180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Fire alarm technicians</w:t>
      </w:r>
    </w:p>
    <w:p w14:paraId="54D9F5F9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Smoke control specialists (for mid-rise ventilation)</w:t>
      </w:r>
    </w:p>
    <w:p w14:paraId="48BE2FA4" w14:textId="77777777" w:rsidR="00CE07AF" w:rsidRPr="00CE07AF" w:rsidRDefault="00CE07AF" w:rsidP="00CE07AF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</w:pPr>
      <w:r w:rsidRPr="00CE07AF">
        <w:rPr>
          <w:rFonts w:ascii="Helvetica Neue Thin" w:eastAsia="Times New Roman" w:hAnsi="Helvetica Neue Thin"/>
          <w:sz w:val="27"/>
          <w:szCs w:val="27"/>
          <w:bdr w:val="none" w:sz="0" w:space="0" w:color="auto"/>
        </w:rPr>
        <w:t>Landscaping and Exterior Improvements</w:t>
      </w:r>
    </w:p>
    <w:p w14:paraId="43368CC8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Landscapers (planting, sod, irrigation)</w:t>
      </w:r>
    </w:p>
    <w:p w14:paraId="1EC3A535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Paving contractors (driveways, walkways, patios)</w:t>
      </w:r>
    </w:p>
    <w:p w14:paraId="52A59FD8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Fencing and gate installers</w:t>
      </w:r>
    </w:p>
    <w:p w14:paraId="36F20726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Deck or balcony builders</w:t>
      </w:r>
    </w:p>
    <w:p w14:paraId="7E0902EF" w14:textId="77777777" w:rsidR="00CE07AF" w:rsidRPr="00CE07AF" w:rsidRDefault="00CE07AF" w:rsidP="00CE07AF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Helvetica Neue Thin" w:eastAsia="Times New Roman" w:hAnsi="Helvetica Neue Thin"/>
          <w:bdr w:val="none" w:sz="0" w:space="0" w:color="auto"/>
        </w:rPr>
      </w:pPr>
      <w:r w:rsidRPr="00CE07AF">
        <w:rPr>
          <w:rFonts w:ascii="Helvetica Neue Thin" w:eastAsia="Times New Roman" w:hAnsi="Helvetica Neue Thin"/>
          <w:bdr w:val="none" w:sz="0" w:space="0" w:color="auto"/>
        </w:rPr>
        <w:t>Exterior lighting and signage installers</w:t>
      </w:r>
    </w:p>
    <w:p w14:paraId="16244615" w14:textId="3AC28BA0" w:rsidR="00DC774D" w:rsidRDefault="00DC774D">
      <w:pPr>
        <w:rPr>
          <w:rFonts w:ascii="Eurostile" w:eastAsia="Eurostile" w:hAnsi="Eurostile" w:cs="Eurostile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8A157D1" w14:textId="77777777" w:rsidR="00473012" w:rsidRDefault="00473012">
      <w:pPr>
        <w:pStyle w:val="Body"/>
      </w:pPr>
    </w:p>
    <w:p w14:paraId="73D7BEDD" w14:textId="77777777" w:rsidR="00795245" w:rsidRDefault="00795245" w:rsidP="00795245">
      <w:pPr>
        <w:pStyle w:val="HEADINGBOLD"/>
        <w:rPr>
          <w:sz w:val="27"/>
          <w:szCs w:val="27"/>
        </w:rPr>
      </w:pPr>
      <w:r>
        <w:lastRenderedPageBreak/>
        <w:t>Skills Matrix for Construction Trades</w:t>
      </w:r>
    </w:p>
    <w:p w14:paraId="67FCD655" w14:textId="77777777" w:rsidR="00795245" w:rsidRDefault="00795245" w:rsidP="00795245">
      <w:pPr>
        <w:pStyle w:val="NormalWeb"/>
      </w:pPr>
      <w:r>
        <w:t xml:space="preserve">This skills matrix breaks down the trades from the previous list into their constituent sub-skills or tasks. I've categorized them by functional area for clarity. For each sub-skill, I've assigned a </w:t>
      </w:r>
      <w:proofErr w:type="gramStart"/>
      <w:r>
        <w:t>1-5 star</w:t>
      </w:r>
      <w:proofErr w:type="gramEnd"/>
      <w:r>
        <w:t xml:space="preserve"> rating based on the typical skill level required (where </w:t>
      </w:r>
      <w:r>
        <w:rPr>
          <w:rFonts w:ascii="Segoe UI Symbol" w:hAnsi="Segoe UI Symbol" w:cs="Segoe UI Symbol"/>
        </w:rPr>
        <w:t>★☆☆☆☆</w:t>
      </w:r>
      <w:r>
        <w:t xml:space="preserve"> = basic/entry-level skill, often learned quickly on-the-job; </w:t>
      </w:r>
      <w:r>
        <w:rPr>
          <w:rFonts w:ascii="Segoe UI Symbol" w:hAnsi="Segoe UI Symbol" w:cs="Segoe UI Symbol"/>
        </w:rPr>
        <w:t>★★★★★</w:t>
      </w:r>
      <w:r>
        <w:t xml:space="preserve"> = advanced/expert skill, requiring extensive training, certification, or experience). These ratings are approximate and can vary by project complexity (e.g., single-family vs. mid-rise apartments). Ratings draw from general industry standards in construction.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2585"/>
        <w:gridCol w:w="3955"/>
        <w:gridCol w:w="1453"/>
      </w:tblGrid>
      <w:tr w:rsidR="00795245" w14:paraId="46731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75743" w14:textId="77777777" w:rsidR="00795245" w:rsidRDefault="007952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Area</w:t>
            </w:r>
          </w:p>
        </w:tc>
        <w:tc>
          <w:tcPr>
            <w:tcW w:w="0" w:type="auto"/>
            <w:vAlign w:val="center"/>
            <w:hideMark/>
          </w:tcPr>
          <w:p w14:paraId="399BA41F" w14:textId="77777777" w:rsidR="00795245" w:rsidRDefault="007952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22F3F9A1" w14:textId="77777777" w:rsidR="00795245" w:rsidRDefault="007952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Sub-Skill/Task</w:t>
            </w:r>
          </w:p>
        </w:tc>
        <w:tc>
          <w:tcPr>
            <w:tcW w:w="0" w:type="auto"/>
            <w:vAlign w:val="center"/>
            <w:hideMark/>
          </w:tcPr>
          <w:p w14:paraId="04BC4A18" w14:textId="77777777" w:rsidR="00795245" w:rsidRDefault="007952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Skill Level Rating</w:t>
            </w:r>
          </w:p>
        </w:tc>
      </w:tr>
      <w:tr w:rsidR="00795245" w14:paraId="10091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662B" w14:textId="77777777" w:rsidR="00795245" w:rsidRDefault="00795245">
            <w:r>
              <w:rPr>
                <w:rStyle w:val="Strong"/>
              </w:rPr>
              <w:t>Site Work</w:t>
            </w:r>
          </w:p>
        </w:tc>
        <w:tc>
          <w:tcPr>
            <w:tcW w:w="0" w:type="auto"/>
            <w:vAlign w:val="center"/>
            <w:hideMark/>
          </w:tcPr>
          <w:p w14:paraId="6FE95377" w14:textId="77777777" w:rsidR="00795245" w:rsidRDefault="00795245">
            <w:r>
              <w:t>Surveyors</w:t>
            </w:r>
          </w:p>
        </w:tc>
        <w:tc>
          <w:tcPr>
            <w:tcW w:w="0" w:type="auto"/>
            <w:vAlign w:val="center"/>
            <w:hideMark/>
          </w:tcPr>
          <w:p w14:paraId="6533DFE2" w14:textId="77777777" w:rsidR="00795245" w:rsidRDefault="00795245">
            <w:r>
              <w:t>Land surveying (using total stations/GPS)</w:t>
            </w:r>
          </w:p>
        </w:tc>
        <w:tc>
          <w:tcPr>
            <w:tcW w:w="0" w:type="auto"/>
            <w:vAlign w:val="center"/>
            <w:hideMark/>
          </w:tcPr>
          <w:p w14:paraId="1220D146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7A48A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8484" w14:textId="77777777" w:rsidR="00795245" w:rsidRDefault="00795245">
            <w:r>
              <w:rPr>
                <w:rStyle w:val="Strong"/>
              </w:rPr>
              <w:t>Site Work</w:t>
            </w:r>
          </w:p>
        </w:tc>
        <w:tc>
          <w:tcPr>
            <w:tcW w:w="0" w:type="auto"/>
            <w:vAlign w:val="center"/>
            <w:hideMark/>
          </w:tcPr>
          <w:p w14:paraId="7A5586BA" w14:textId="77777777" w:rsidR="00795245" w:rsidRDefault="00795245">
            <w:r>
              <w:t>Surveyors</w:t>
            </w:r>
          </w:p>
        </w:tc>
        <w:tc>
          <w:tcPr>
            <w:tcW w:w="0" w:type="auto"/>
            <w:vAlign w:val="center"/>
            <w:hideMark/>
          </w:tcPr>
          <w:p w14:paraId="3E1E986A" w14:textId="77777777" w:rsidR="00795245" w:rsidRDefault="00795245">
            <w:r>
              <w:t>Site layout and staking</w:t>
            </w:r>
          </w:p>
        </w:tc>
        <w:tc>
          <w:tcPr>
            <w:tcW w:w="0" w:type="auto"/>
            <w:vAlign w:val="center"/>
            <w:hideMark/>
          </w:tcPr>
          <w:p w14:paraId="36C9E450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1A44E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9726" w14:textId="77777777" w:rsidR="00795245" w:rsidRDefault="00795245">
            <w:r>
              <w:rPr>
                <w:rStyle w:val="Strong"/>
              </w:rPr>
              <w:t>Site Work</w:t>
            </w:r>
          </w:p>
        </w:tc>
        <w:tc>
          <w:tcPr>
            <w:tcW w:w="0" w:type="auto"/>
            <w:vAlign w:val="center"/>
            <w:hideMark/>
          </w:tcPr>
          <w:p w14:paraId="7E947E05" w14:textId="77777777" w:rsidR="00795245" w:rsidRDefault="00795245">
            <w:r>
              <w:t>Excavators and Graders</w:t>
            </w:r>
          </w:p>
        </w:tc>
        <w:tc>
          <w:tcPr>
            <w:tcW w:w="0" w:type="auto"/>
            <w:vAlign w:val="center"/>
            <w:hideMark/>
          </w:tcPr>
          <w:p w14:paraId="21B37144" w14:textId="77777777" w:rsidR="00795245" w:rsidRDefault="00795245">
            <w:r>
              <w:t>Earth moving and excavation</w:t>
            </w:r>
          </w:p>
        </w:tc>
        <w:tc>
          <w:tcPr>
            <w:tcW w:w="0" w:type="auto"/>
            <w:vAlign w:val="center"/>
            <w:hideMark/>
          </w:tcPr>
          <w:p w14:paraId="7C0D034F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1B927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F988" w14:textId="77777777" w:rsidR="00795245" w:rsidRDefault="00795245">
            <w:r>
              <w:rPr>
                <w:rStyle w:val="Strong"/>
              </w:rPr>
              <w:t>Site Work</w:t>
            </w:r>
          </w:p>
        </w:tc>
        <w:tc>
          <w:tcPr>
            <w:tcW w:w="0" w:type="auto"/>
            <w:vAlign w:val="center"/>
            <w:hideMark/>
          </w:tcPr>
          <w:p w14:paraId="6DE7B291" w14:textId="77777777" w:rsidR="00795245" w:rsidRDefault="00795245">
            <w:r>
              <w:t>Excavators and Graders</w:t>
            </w:r>
          </w:p>
        </w:tc>
        <w:tc>
          <w:tcPr>
            <w:tcW w:w="0" w:type="auto"/>
            <w:vAlign w:val="center"/>
            <w:hideMark/>
          </w:tcPr>
          <w:p w14:paraId="6CBA4E8C" w14:textId="77777777" w:rsidR="00795245" w:rsidRDefault="00795245">
            <w:r>
              <w:t>Site clearing (vegetation/debris removal)</w:t>
            </w:r>
          </w:p>
        </w:tc>
        <w:tc>
          <w:tcPr>
            <w:tcW w:w="0" w:type="auto"/>
            <w:vAlign w:val="center"/>
            <w:hideMark/>
          </w:tcPr>
          <w:p w14:paraId="42644406" w14:textId="77777777" w:rsidR="00795245" w:rsidRDefault="00795245">
            <w:r>
              <w:rPr>
                <w:rFonts w:ascii="Segoe UI Symbol" w:hAnsi="Segoe UI Symbol" w:cs="Segoe UI Symbol"/>
              </w:rPr>
              <w:t>★★☆☆☆</w:t>
            </w:r>
          </w:p>
        </w:tc>
      </w:tr>
      <w:tr w:rsidR="00795245" w14:paraId="27179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E955" w14:textId="77777777" w:rsidR="00795245" w:rsidRDefault="00795245">
            <w:r>
              <w:rPr>
                <w:rStyle w:val="Strong"/>
              </w:rPr>
              <w:t>Site Work</w:t>
            </w:r>
          </w:p>
        </w:tc>
        <w:tc>
          <w:tcPr>
            <w:tcW w:w="0" w:type="auto"/>
            <w:vAlign w:val="center"/>
            <w:hideMark/>
          </w:tcPr>
          <w:p w14:paraId="420F3786" w14:textId="77777777" w:rsidR="00795245" w:rsidRDefault="00795245">
            <w:r>
              <w:t>Excavators and Graders</w:t>
            </w:r>
          </w:p>
        </w:tc>
        <w:tc>
          <w:tcPr>
            <w:tcW w:w="0" w:type="auto"/>
            <w:vAlign w:val="center"/>
            <w:hideMark/>
          </w:tcPr>
          <w:p w14:paraId="5CD1DAC2" w14:textId="77777777" w:rsidR="00795245" w:rsidRDefault="00795245">
            <w:r>
              <w:t>Grading and leveling</w:t>
            </w:r>
          </w:p>
        </w:tc>
        <w:tc>
          <w:tcPr>
            <w:tcW w:w="0" w:type="auto"/>
            <w:vAlign w:val="center"/>
            <w:hideMark/>
          </w:tcPr>
          <w:p w14:paraId="79C21E76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0AA84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FB41" w14:textId="77777777" w:rsidR="00795245" w:rsidRDefault="00795245">
            <w:r>
              <w:rPr>
                <w:rStyle w:val="Strong"/>
              </w:rPr>
              <w:t>Site Work</w:t>
            </w:r>
          </w:p>
        </w:tc>
        <w:tc>
          <w:tcPr>
            <w:tcW w:w="0" w:type="auto"/>
            <w:vAlign w:val="center"/>
            <w:hideMark/>
          </w:tcPr>
          <w:p w14:paraId="2E02BB97" w14:textId="77777777" w:rsidR="00795245" w:rsidRDefault="00795245">
            <w:r>
              <w:t>Demolition Crews</w:t>
            </w:r>
          </w:p>
        </w:tc>
        <w:tc>
          <w:tcPr>
            <w:tcW w:w="0" w:type="auto"/>
            <w:vAlign w:val="center"/>
            <w:hideMark/>
          </w:tcPr>
          <w:p w14:paraId="39E35491" w14:textId="77777777" w:rsidR="00795245" w:rsidRDefault="00795245">
            <w:r>
              <w:t>Structure demolition (controlled teardown)</w:t>
            </w:r>
          </w:p>
        </w:tc>
        <w:tc>
          <w:tcPr>
            <w:tcW w:w="0" w:type="auto"/>
            <w:vAlign w:val="center"/>
            <w:hideMark/>
          </w:tcPr>
          <w:p w14:paraId="613007CE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6137B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02E5" w14:textId="77777777" w:rsidR="00795245" w:rsidRDefault="00795245">
            <w:r>
              <w:rPr>
                <w:rStyle w:val="Strong"/>
              </w:rPr>
              <w:t>Site Work</w:t>
            </w:r>
          </w:p>
        </w:tc>
        <w:tc>
          <w:tcPr>
            <w:tcW w:w="0" w:type="auto"/>
            <w:vAlign w:val="center"/>
            <w:hideMark/>
          </w:tcPr>
          <w:p w14:paraId="5496F8F6" w14:textId="77777777" w:rsidR="00795245" w:rsidRDefault="00795245">
            <w:r>
              <w:t>Demolition Crews</w:t>
            </w:r>
          </w:p>
        </w:tc>
        <w:tc>
          <w:tcPr>
            <w:tcW w:w="0" w:type="auto"/>
            <w:vAlign w:val="center"/>
            <w:hideMark/>
          </w:tcPr>
          <w:p w14:paraId="3ED9D341" w14:textId="77777777" w:rsidR="00795245" w:rsidRDefault="00795245">
            <w:r>
              <w:t>Debris removal and recycling</w:t>
            </w:r>
          </w:p>
        </w:tc>
        <w:tc>
          <w:tcPr>
            <w:tcW w:w="0" w:type="auto"/>
            <w:vAlign w:val="center"/>
            <w:hideMark/>
          </w:tcPr>
          <w:p w14:paraId="458A2EF1" w14:textId="77777777" w:rsidR="00795245" w:rsidRDefault="00795245">
            <w:r>
              <w:rPr>
                <w:rFonts w:ascii="Segoe UI Symbol" w:hAnsi="Segoe UI Symbol" w:cs="Segoe UI Symbol"/>
              </w:rPr>
              <w:t>★★☆☆☆</w:t>
            </w:r>
          </w:p>
        </w:tc>
      </w:tr>
      <w:tr w:rsidR="00795245" w14:paraId="258E0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9A96" w14:textId="77777777" w:rsidR="00795245" w:rsidRDefault="00795245">
            <w:r>
              <w:rPr>
                <w:rStyle w:val="Strong"/>
              </w:rPr>
              <w:t>Site Work</w:t>
            </w:r>
          </w:p>
        </w:tc>
        <w:tc>
          <w:tcPr>
            <w:tcW w:w="0" w:type="auto"/>
            <w:vAlign w:val="center"/>
            <w:hideMark/>
          </w:tcPr>
          <w:p w14:paraId="719239E4" w14:textId="77777777" w:rsidR="00795245" w:rsidRDefault="00795245">
            <w:r>
              <w:t>Utility Installers</w:t>
            </w:r>
          </w:p>
        </w:tc>
        <w:tc>
          <w:tcPr>
            <w:tcW w:w="0" w:type="auto"/>
            <w:vAlign w:val="center"/>
            <w:hideMark/>
          </w:tcPr>
          <w:p w14:paraId="11C3D206" w14:textId="77777777" w:rsidR="00795245" w:rsidRDefault="00795245">
            <w:r>
              <w:t>Trenching for utilities</w:t>
            </w:r>
          </w:p>
        </w:tc>
        <w:tc>
          <w:tcPr>
            <w:tcW w:w="0" w:type="auto"/>
            <w:vAlign w:val="center"/>
            <w:hideMark/>
          </w:tcPr>
          <w:p w14:paraId="205CDCC4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38B0B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45D7" w14:textId="77777777" w:rsidR="00795245" w:rsidRDefault="00795245">
            <w:r>
              <w:rPr>
                <w:rStyle w:val="Strong"/>
              </w:rPr>
              <w:t>Site Work</w:t>
            </w:r>
          </w:p>
        </w:tc>
        <w:tc>
          <w:tcPr>
            <w:tcW w:w="0" w:type="auto"/>
            <w:vAlign w:val="center"/>
            <w:hideMark/>
          </w:tcPr>
          <w:p w14:paraId="5DE41B3A" w14:textId="77777777" w:rsidR="00795245" w:rsidRDefault="00795245">
            <w:r>
              <w:t>Utility Installers</w:t>
            </w:r>
          </w:p>
        </w:tc>
        <w:tc>
          <w:tcPr>
            <w:tcW w:w="0" w:type="auto"/>
            <w:vAlign w:val="center"/>
            <w:hideMark/>
          </w:tcPr>
          <w:p w14:paraId="12F55CE9" w14:textId="77777777" w:rsidR="00795245" w:rsidRDefault="00795245">
            <w:r>
              <w:t>Installing underground lines (water/sewer/gas/electrical)</w:t>
            </w:r>
          </w:p>
        </w:tc>
        <w:tc>
          <w:tcPr>
            <w:tcW w:w="0" w:type="auto"/>
            <w:vAlign w:val="center"/>
            <w:hideMark/>
          </w:tcPr>
          <w:p w14:paraId="69FA0C24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0D08E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8D42" w14:textId="77777777" w:rsidR="00795245" w:rsidRDefault="00795245">
            <w:r>
              <w:rPr>
                <w:rStyle w:val="Strong"/>
              </w:rPr>
              <w:t>Site Work</w:t>
            </w:r>
          </w:p>
        </w:tc>
        <w:tc>
          <w:tcPr>
            <w:tcW w:w="0" w:type="auto"/>
            <w:vAlign w:val="center"/>
            <w:hideMark/>
          </w:tcPr>
          <w:p w14:paraId="64911BAE" w14:textId="77777777" w:rsidR="00795245" w:rsidRDefault="00795245">
            <w:r>
              <w:t>Utility Installers</w:t>
            </w:r>
          </w:p>
        </w:tc>
        <w:tc>
          <w:tcPr>
            <w:tcW w:w="0" w:type="auto"/>
            <w:vAlign w:val="center"/>
            <w:hideMark/>
          </w:tcPr>
          <w:p w14:paraId="2DDFC20C" w14:textId="77777777" w:rsidR="00795245" w:rsidRDefault="00795245">
            <w:r>
              <w:t>Backfilling and compaction</w:t>
            </w:r>
          </w:p>
        </w:tc>
        <w:tc>
          <w:tcPr>
            <w:tcW w:w="0" w:type="auto"/>
            <w:vAlign w:val="center"/>
            <w:hideMark/>
          </w:tcPr>
          <w:p w14:paraId="7C24060C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3F5C5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2027" w14:textId="77777777" w:rsidR="00795245" w:rsidRDefault="00795245">
            <w:r>
              <w:rPr>
                <w:rStyle w:val="Strong"/>
              </w:rPr>
              <w:t>Site Work</w:t>
            </w:r>
          </w:p>
        </w:tc>
        <w:tc>
          <w:tcPr>
            <w:tcW w:w="0" w:type="auto"/>
            <w:vAlign w:val="center"/>
            <w:hideMark/>
          </w:tcPr>
          <w:p w14:paraId="6B0C3DB3" w14:textId="77777777" w:rsidR="00795245" w:rsidRDefault="00795245">
            <w:r>
              <w:t>Erosion Control Specialists</w:t>
            </w:r>
          </w:p>
        </w:tc>
        <w:tc>
          <w:tcPr>
            <w:tcW w:w="0" w:type="auto"/>
            <w:vAlign w:val="center"/>
            <w:hideMark/>
          </w:tcPr>
          <w:p w14:paraId="4FA7EB72" w14:textId="77777777" w:rsidR="00795245" w:rsidRDefault="00795245">
            <w:r>
              <w:t>Installing sediment barriers (silt fences)</w:t>
            </w:r>
          </w:p>
        </w:tc>
        <w:tc>
          <w:tcPr>
            <w:tcW w:w="0" w:type="auto"/>
            <w:vAlign w:val="center"/>
            <w:hideMark/>
          </w:tcPr>
          <w:p w14:paraId="78005225" w14:textId="77777777" w:rsidR="00795245" w:rsidRDefault="00795245">
            <w:r>
              <w:rPr>
                <w:rFonts w:ascii="Segoe UI Symbol" w:hAnsi="Segoe UI Symbol" w:cs="Segoe UI Symbol"/>
              </w:rPr>
              <w:t>★★☆☆☆</w:t>
            </w:r>
          </w:p>
        </w:tc>
      </w:tr>
      <w:tr w:rsidR="00795245" w14:paraId="176B8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7D39" w14:textId="77777777" w:rsidR="00795245" w:rsidRDefault="00795245">
            <w:r>
              <w:rPr>
                <w:rStyle w:val="Strong"/>
              </w:rPr>
              <w:t>Site Work</w:t>
            </w:r>
          </w:p>
        </w:tc>
        <w:tc>
          <w:tcPr>
            <w:tcW w:w="0" w:type="auto"/>
            <w:vAlign w:val="center"/>
            <w:hideMark/>
          </w:tcPr>
          <w:p w14:paraId="2264D56A" w14:textId="77777777" w:rsidR="00795245" w:rsidRDefault="00795245">
            <w:r>
              <w:t>Erosion Control Specialists</w:t>
            </w:r>
          </w:p>
        </w:tc>
        <w:tc>
          <w:tcPr>
            <w:tcW w:w="0" w:type="auto"/>
            <w:vAlign w:val="center"/>
            <w:hideMark/>
          </w:tcPr>
          <w:p w14:paraId="115C17F5" w14:textId="77777777" w:rsidR="00795245" w:rsidRDefault="00795245">
            <w:r>
              <w:t>Stormwater management system setup</w:t>
            </w:r>
          </w:p>
        </w:tc>
        <w:tc>
          <w:tcPr>
            <w:tcW w:w="0" w:type="auto"/>
            <w:vAlign w:val="center"/>
            <w:hideMark/>
          </w:tcPr>
          <w:p w14:paraId="150FBA51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04A46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C7BE" w14:textId="77777777" w:rsidR="00795245" w:rsidRDefault="00795245">
            <w:r>
              <w:rPr>
                <w:rStyle w:val="Strong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14:paraId="2EBA80CB" w14:textId="77777777" w:rsidR="00795245" w:rsidRDefault="00795245">
            <w:r>
              <w:t>Concrete Contractors</w:t>
            </w:r>
          </w:p>
        </w:tc>
        <w:tc>
          <w:tcPr>
            <w:tcW w:w="0" w:type="auto"/>
            <w:vAlign w:val="center"/>
            <w:hideMark/>
          </w:tcPr>
          <w:p w14:paraId="43EBAB23" w14:textId="77777777" w:rsidR="00795245" w:rsidRDefault="00795245">
            <w:r>
              <w:t>Pouring footings and slabs</w:t>
            </w:r>
          </w:p>
        </w:tc>
        <w:tc>
          <w:tcPr>
            <w:tcW w:w="0" w:type="auto"/>
            <w:vAlign w:val="center"/>
            <w:hideMark/>
          </w:tcPr>
          <w:p w14:paraId="43112AD1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7EA33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AFF4" w14:textId="77777777" w:rsidR="00795245" w:rsidRDefault="00795245">
            <w:r>
              <w:rPr>
                <w:rStyle w:val="Strong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14:paraId="5A46FEE7" w14:textId="77777777" w:rsidR="00795245" w:rsidRDefault="00795245">
            <w:r>
              <w:t>Concrete Contractors</w:t>
            </w:r>
          </w:p>
        </w:tc>
        <w:tc>
          <w:tcPr>
            <w:tcW w:w="0" w:type="auto"/>
            <w:vAlign w:val="center"/>
            <w:hideMark/>
          </w:tcPr>
          <w:p w14:paraId="70ADC6E5" w14:textId="77777777" w:rsidR="00795245" w:rsidRDefault="00795245">
            <w:r>
              <w:t>Finishing concrete surfaces</w:t>
            </w:r>
          </w:p>
        </w:tc>
        <w:tc>
          <w:tcPr>
            <w:tcW w:w="0" w:type="auto"/>
            <w:vAlign w:val="center"/>
            <w:hideMark/>
          </w:tcPr>
          <w:p w14:paraId="55B43D5F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6E380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B920" w14:textId="77777777" w:rsidR="00795245" w:rsidRDefault="00795245">
            <w:r>
              <w:rPr>
                <w:rStyle w:val="Strong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14:paraId="776BEB18" w14:textId="77777777" w:rsidR="00795245" w:rsidRDefault="00795245">
            <w:r>
              <w:t>Formwork Carpenters</w:t>
            </w:r>
          </w:p>
        </w:tc>
        <w:tc>
          <w:tcPr>
            <w:tcW w:w="0" w:type="auto"/>
            <w:vAlign w:val="center"/>
            <w:hideMark/>
          </w:tcPr>
          <w:p w14:paraId="0226FC32" w14:textId="77777777" w:rsidR="00795245" w:rsidRDefault="00795245">
            <w:r>
              <w:t>Building and assembling forms</w:t>
            </w:r>
          </w:p>
        </w:tc>
        <w:tc>
          <w:tcPr>
            <w:tcW w:w="0" w:type="auto"/>
            <w:vAlign w:val="center"/>
            <w:hideMark/>
          </w:tcPr>
          <w:p w14:paraId="2CA5C309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674A8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65C4" w14:textId="77777777" w:rsidR="00795245" w:rsidRDefault="00795245">
            <w:r>
              <w:rPr>
                <w:rStyle w:val="Strong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14:paraId="20A716B4" w14:textId="77777777" w:rsidR="00795245" w:rsidRDefault="00795245">
            <w:r>
              <w:t>Formwork Carpenters</w:t>
            </w:r>
          </w:p>
        </w:tc>
        <w:tc>
          <w:tcPr>
            <w:tcW w:w="0" w:type="auto"/>
            <w:vAlign w:val="center"/>
            <w:hideMark/>
          </w:tcPr>
          <w:p w14:paraId="451EACAA" w14:textId="77777777" w:rsidR="00795245" w:rsidRDefault="00795245">
            <w:r>
              <w:t>Form removal and cleanup</w:t>
            </w:r>
          </w:p>
        </w:tc>
        <w:tc>
          <w:tcPr>
            <w:tcW w:w="0" w:type="auto"/>
            <w:vAlign w:val="center"/>
            <w:hideMark/>
          </w:tcPr>
          <w:p w14:paraId="44D2D537" w14:textId="77777777" w:rsidR="00795245" w:rsidRDefault="00795245">
            <w:r>
              <w:rPr>
                <w:rFonts w:ascii="Segoe UI Symbol" w:hAnsi="Segoe UI Symbol" w:cs="Segoe UI Symbol"/>
              </w:rPr>
              <w:t>★★☆☆☆</w:t>
            </w:r>
          </w:p>
        </w:tc>
      </w:tr>
      <w:tr w:rsidR="00795245" w14:paraId="02A6E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86CE" w14:textId="77777777" w:rsidR="00795245" w:rsidRDefault="00795245">
            <w:r>
              <w:rPr>
                <w:rStyle w:val="Strong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14:paraId="1EF150CC" w14:textId="77777777" w:rsidR="00795245" w:rsidRDefault="00795245">
            <w:r>
              <w:t>Rebar Installers</w:t>
            </w:r>
          </w:p>
        </w:tc>
        <w:tc>
          <w:tcPr>
            <w:tcW w:w="0" w:type="auto"/>
            <w:vAlign w:val="center"/>
            <w:hideMark/>
          </w:tcPr>
          <w:p w14:paraId="2AB57249" w14:textId="77777777" w:rsidR="00795245" w:rsidRDefault="00795245">
            <w:r>
              <w:t>Cutting and bending rebar</w:t>
            </w:r>
          </w:p>
        </w:tc>
        <w:tc>
          <w:tcPr>
            <w:tcW w:w="0" w:type="auto"/>
            <w:vAlign w:val="center"/>
            <w:hideMark/>
          </w:tcPr>
          <w:p w14:paraId="0DEE1BA3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2C1E2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1530" w14:textId="77777777" w:rsidR="00795245" w:rsidRDefault="00795245">
            <w:r>
              <w:rPr>
                <w:rStyle w:val="Strong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14:paraId="6C30BE7C" w14:textId="77777777" w:rsidR="00795245" w:rsidRDefault="00795245">
            <w:r>
              <w:t>Rebar Installers</w:t>
            </w:r>
          </w:p>
        </w:tc>
        <w:tc>
          <w:tcPr>
            <w:tcW w:w="0" w:type="auto"/>
            <w:vAlign w:val="center"/>
            <w:hideMark/>
          </w:tcPr>
          <w:p w14:paraId="2508890B" w14:textId="77777777" w:rsidR="00795245" w:rsidRDefault="00795245">
            <w:r>
              <w:t>Placing and tying rebar</w:t>
            </w:r>
          </w:p>
        </w:tc>
        <w:tc>
          <w:tcPr>
            <w:tcW w:w="0" w:type="auto"/>
            <w:vAlign w:val="center"/>
            <w:hideMark/>
          </w:tcPr>
          <w:p w14:paraId="537E3759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2BAC8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2295" w14:textId="77777777" w:rsidR="00795245" w:rsidRDefault="00795245">
            <w:r>
              <w:rPr>
                <w:rStyle w:val="Strong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14:paraId="10255F49" w14:textId="77777777" w:rsidR="00795245" w:rsidRDefault="00795245">
            <w:r>
              <w:t>Waterproofing Applicators</w:t>
            </w:r>
          </w:p>
        </w:tc>
        <w:tc>
          <w:tcPr>
            <w:tcW w:w="0" w:type="auto"/>
            <w:vAlign w:val="center"/>
            <w:hideMark/>
          </w:tcPr>
          <w:p w14:paraId="04C52CFE" w14:textId="77777777" w:rsidR="00795245" w:rsidRDefault="00795245">
            <w:r>
              <w:t>Applying sealants and membranes</w:t>
            </w:r>
          </w:p>
        </w:tc>
        <w:tc>
          <w:tcPr>
            <w:tcW w:w="0" w:type="auto"/>
            <w:vAlign w:val="center"/>
            <w:hideMark/>
          </w:tcPr>
          <w:p w14:paraId="1B5BCBF7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608B1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46CE" w14:textId="77777777" w:rsidR="00795245" w:rsidRDefault="00795245">
            <w:r>
              <w:rPr>
                <w:rStyle w:val="Strong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14:paraId="319D0B67" w14:textId="77777777" w:rsidR="00795245" w:rsidRDefault="00795245">
            <w:r>
              <w:t>Waterproofing Applicators</w:t>
            </w:r>
          </w:p>
        </w:tc>
        <w:tc>
          <w:tcPr>
            <w:tcW w:w="0" w:type="auto"/>
            <w:vAlign w:val="center"/>
            <w:hideMark/>
          </w:tcPr>
          <w:p w14:paraId="70CB3B97" w14:textId="77777777" w:rsidR="00795245" w:rsidRDefault="00795245">
            <w:r>
              <w:t>Testing for leaks</w:t>
            </w:r>
          </w:p>
        </w:tc>
        <w:tc>
          <w:tcPr>
            <w:tcW w:w="0" w:type="auto"/>
            <w:vAlign w:val="center"/>
            <w:hideMark/>
          </w:tcPr>
          <w:p w14:paraId="3FBA1381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43F69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227E" w14:textId="77777777" w:rsidR="00795245" w:rsidRDefault="00795245">
            <w:r>
              <w:rPr>
                <w:rStyle w:val="Strong"/>
              </w:rPr>
              <w:lastRenderedPageBreak/>
              <w:t>Structural / Framing</w:t>
            </w:r>
          </w:p>
        </w:tc>
        <w:tc>
          <w:tcPr>
            <w:tcW w:w="0" w:type="auto"/>
            <w:vAlign w:val="center"/>
            <w:hideMark/>
          </w:tcPr>
          <w:p w14:paraId="67B5171C" w14:textId="77777777" w:rsidR="00795245" w:rsidRDefault="00795245">
            <w:r>
              <w:t>Framers</w:t>
            </w:r>
          </w:p>
        </w:tc>
        <w:tc>
          <w:tcPr>
            <w:tcW w:w="0" w:type="auto"/>
            <w:vAlign w:val="center"/>
            <w:hideMark/>
          </w:tcPr>
          <w:p w14:paraId="2944771F" w14:textId="77777777" w:rsidR="00795245" w:rsidRDefault="00795245">
            <w:r>
              <w:t>Wood framing assembly (walls/floors/roofs)</w:t>
            </w:r>
          </w:p>
        </w:tc>
        <w:tc>
          <w:tcPr>
            <w:tcW w:w="0" w:type="auto"/>
            <w:vAlign w:val="center"/>
            <w:hideMark/>
          </w:tcPr>
          <w:p w14:paraId="429AB3F5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5F00C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F240" w14:textId="77777777" w:rsidR="00795245" w:rsidRDefault="00795245">
            <w:r>
              <w:rPr>
                <w:rStyle w:val="Strong"/>
              </w:rPr>
              <w:t>Structural / Framing</w:t>
            </w:r>
          </w:p>
        </w:tc>
        <w:tc>
          <w:tcPr>
            <w:tcW w:w="0" w:type="auto"/>
            <w:vAlign w:val="center"/>
            <w:hideMark/>
          </w:tcPr>
          <w:p w14:paraId="11937D7C" w14:textId="77777777" w:rsidR="00795245" w:rsidRDefault="00795245">
            <w:r>
              <w:t>Framers</w:t>
            </w:r>
          </w:p>
        </w:tc>
        <w:tc>
          <w:tcPr>
            <w:tcW w:w="0" w:type="auto"/>
            <w:vAlign w:val="center"/>
            <w:hideMark/>
          </w:tcPr>
          <w:p w14:paraId="6241B7AA" w14:textId="77777777" w:rsidR="00795245" w:rsidRDefault="00795245">
            <w:r>
              <w:t>Steel or concrete framing (for mid-rise)</w:t>
            </w:r>
          </w:p>
        </w:tc>
        <w:tc>
          <w:tcPr>
            <w:tcW w:w="0" w:type="auto"/>
            <w:vAlign w:val="center"/>
            <w:hideMark/>
          </w:tcPr>
          <w:p w14:paraId="0E2FE8C0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73217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13D8" w14:textId="77777777" w:rsidR="00795245" w:rsidRDefault="00795245">
            <w:r>
              <w:rPr>
                <w:rStyle w:val="Strong"/>
              </w:rPr>
              <w:t>Structural / Framing</w:t>
            </w:r>
          </w:p>
        </w:tc>
        <w:tc>
          <w:tcPr>
            <w:tcW w:w="0" w:type="auto"/>
            <w:vAlign w:val="center"/>
            <w:hideMark/>
          </w:tcPr>
          <w:p w14:paraId="69A8235A" w14:textId="77777777" w:rsidR="00795245" w:rsidRDefault="00795245">
            <w:r>
              <w:t>Carpenters</w:t>
            </w:r>
          </w:p>
        </w:tc>
        <w:tc>
          <w:tcPr>
            <w:tcW w:w="0" w:type="auto"/>
            <w:vAlign w:val="center"/>
            <w:hideMark/>
          </w:tcPr>
          <w:p w14:paraId="72612462" w14:textId="77777777" w:rsidR="00795245" w:rsidRDefault="00795245">
            <w:r>
              <w:t>Structural joinery and bracing</w:t>
            </w:r>
          </w:p>
        </w:tc>
        <w:tc>
          <w:tcPr>
            <w:tcW w:w="0" w:type="auto"/>
            <w:vAlign w:val="center"/>
            <w:hideMark/>
          </w:tcPr>
          <w:p w14:paraId="13BDCB00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1AA6D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EF4FD" w14:textId="77777777" w:rsidR="00795245" w:rsidRDefault="00795245">
            <w:r>
              <w:rPr>
                <w:rStyle w:val="Strong"/>
              </w:rPr>
              <w:t>Structural / Framing</w:t>
            </w:r>
          </w:p>
        </w:tc>
        <w:tc>
          <w:tcPr>
            <w:tcW w:w="0" w:type="auto"/>
            <w:vAlign w:val="center"/>
            <w:hideMark/>
          </w:tcPr>
          <w:p w14:paraId="2F897BFB" w14:textId="77777777" w:rsidR="00795245" w:rsidRDefault="00795245">
            <w:r>
              <w:t>Carpenters</w:t>
            </w:r>
          </w:p>
        </w:tc>
        <w:tc>
          <w:tcPr>
            <w:tcW w:w="0" w:type="auto"/>
            <w:vAlign w:val="center"/>
            <w:hideMark/>
          </w:tcPr>
          <w:p w14:paraId="48661F81" w14:textId="77777777" w:rsidR="00795245" w:rsidRDefault="00795245">
            <w:r>
              <w:t>Sheathing installation</w:t>
            </w:r>
          </w:p>
        </w:tc>
        <w:tc>
          <w:tcPr>
            <w:tcW w:w="0" w:type="auto"/>
            <w:vAlign w:val="center"/>
            <w:hideMark/>
          </w:tcPr>
          <w:p w14:paraId="10D3711B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46B96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6814" w14:textId="77777777" w:rsidR="00795245" w:rsidRDefault="00795245">
            <w:r>
              <w:rPr>
                <w:rStyle w:val="Strong"/>
              </w:rPr>
              <w:t>Structural / Framing</w:t>
            </w:r>
          </w:p>
        </w:tc>
        <w:tc>
          <w:tcPr>
            <w:tcW w:w="0" w:type="auto"/>
            <w:vAlign w:val="center"/>
            <w:hideMark/>
          </w:tcPr>
          <w:p w14:paraId="681C927E" w14:textId="77777777" w:rsidR="00795245" w:rsidRDefault="00795245">
            <w:r>
              <w:t>Steel Erectors</w:t>
            </w:r>
          </w:p>
        </w:tc>
        <w:tc>
          <w:tcPr>
            <w:tcW w:w="0" w:type="auto"/>
            <w:vAlign w:val="center"/>
            <w:hideMark/>
          </w:tcPr>
          <w:p w14:paraId="2B2CD3B3" w14:textId="77777777" w:rsidR="00795245" w:rsidRDefault="00795245">
            <w:r>
              <w:t>Welding and bolting steel beams</w:t>
            </w:r>
          </w:p>
        </w:tc>
        <w:tc>
          <w:tcPr>
            <w:tcW w:w="0" w:type="auto"/>
            <w:vAlign w:val="center"/>
            <w:hideMark/>
          </w:tcPr>
          <w:p w14:paraId="71C25164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4F3E8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A5DC" w14:textId="77777777" w:rsidR="00795245" w:rsidRDefault="00795245">
            <w:r>
              <w:rPr>
                <w:rStyle w:val="Strong"/>
              </w:rPr>
              <w:t>Structural / Framing</w:t>
            </w:r>
          </w:p>
        </w:tc>
        <w:tc>
          <w:tcPr>
            <w:tcW w:w="0" w:type="auto"/>
            <w:vAlign w:val="center"/>
            <w:hideMark/>
          </w:tcPr>
          <w:p w14:paraId="7BA4D81D" w14:textId="77777777" w:rsidR="00795245" w:rsidRDefault="00795245">
            <w:r>
              <w:t>Steel Erectors</w:t>
            </w:r>
          </w:p>
        </w:tc>
        <w:tc>
          <w:tcPr>
            <w:tcW w:w="0" w:type="auto"/>
            <w:vAlign w:val="center"/>
            <w:hideMark/>
          </w:tcPr>
          <w:p w14:paraId="7E03BFA6" w14:textId="77777777" w:rsidR="00795245" w:rsidRDefault="00795245">
            <w:r>
              <w:t>Rigging and lifting materials</w:t>
            </w:r>
          </w:p>
        </w:tc>
        <w:tc>
          <w:tcPr>
            <w:tcW w:w="0" w:type="auto"/>
            <w:vAlign w:val="center"/>
            <w:hideMark/>
          </w:tcPr>
          <w:p w14:paraId="70DC51E4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71507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D2E6" w14:textId="77777777" w:rsidR="00795245" w:rsidRDefault="00795245">
            <w:r>
              <w:rPr>
                <w:rStyle w:val="Strong"/>
              </w:rPr>
              <w:t>Structural / Framing</w:t>
            </w:r>
          </w:p>
        </w:tc>
        <w:tc>
          <w:tcPr>
            <w:tcW w:w="0" w:type="auto"/>
            <w:vAlign w:val="center"/>
            <w:hideMark/>
          </w:tcPr>
          <w:p w14:paraId="42E38DD5" w14:textId="77777777" w:rsidR="00795245" w:rsidRDefault="00795245">
            <w:r>
              <w:t>Masonry Contractors</w:t>
            </w:r>
          </w:p>
        </w:tc>
        <w:tc>
          <w:tcPr>
            <w:tcW w:w="0" w:type="auto"/>
            <w:vAlign w:val="center"/>
            <w:hideMark/>
          </w:tcPr>
          <w:p w14:paraId="2EC4FAC6" w14:textId="77777777" w:rsidR="00795245" w:rsidRDefault="00795245">
            <w:r>
              <w:t>Laying blocks or bricks</w:t>
            </w:r>
          </w:p>
        </w:tc>
        <w:tc>
          <w:tcPr>
            <w:tcW w:w="0" w:type="auto"/>
            <w:vAlign w:val="center"/>
            <w:hideMark/>
          </w:tcPr>
          <w:p w14:paraId="55D541F7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11BB3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895E" w14:textId="77777777" w:rsidR="00795245" w:rsidRDefault="00795245">
            <w:r>
              <w:rPr>
                <w:rStyle w:val="Strong"/>
              </w:rPr>
              <w:t>Structural / Framing</w:t>
            </w:r>
          </w:p>
        </w:tc>
        <w:tc>
          <w:tcPr>
            <w:tcW w:w="0" w:type="auto"/>
            <w:vAlign w:val="center"/>
            <w:hideMark/>
          </w:tcPr>
          <w:p w14:paraId="0389AF72" w14:textId="77777777" w:rsidR="00795245" w:rsidRDefault="00795245">
            <w:r>
              <w:t>Masonry Contractors</w:t>
            </w:r>
          </w:p>
        </w:tc>
        <w:tc>
          <w:tcPr>
            <w:tcW w:w="0" w:type="auto"/>
            <w:vAlign w:val="center"/>
            <w:hideMark/>
          </w:tcPr>
          <w:p w14:paraId="541C6927" w14:textId="77777777" w:rsidR="00795245" w:rsidRDefault="00795245">
            <w:r>
              <w:t>Mortar mixing and application</w:t>
            </w:r>
          </w:p>
        </w:tc>
        <w:tc>
          <w:tcPr>
            <w:tcW w:w="0" w:type="auto"/>
            <w:vAlign w:val="center"/>
            <w:hideMark/>
          </w:tcPr>
          <w:p w14:paraId="60FAD49C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5C75A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9AF1" w14:textId="77777777" w:rsidR="00795245" w:rsidRDefault="00795245">
            <w:r>
              <w:rPr>
                <w:rStyle w:val="Strong"/>
              </w:rPr>
              <w:t>Structural / Framing</w:t>
            </w:r>
          </w:p>
        </w:tc>
        <w:tc>
          <w:tcPr>
            <w:tcW w:w="0" w:type="auto"/>
            <w:vAlign w:val="center"/>
            <w:hideMark/>
          </w:tcPr>
          <w:p w14:paraId="1828F827" w14:textId="77777777" w:rsidR="00795245" w:rsidRDefault="00795245">
            <w:r>
              <w:t>Crane Operators</w:t>
            </w:r>
          </w:p>
        </w:tc>
        <w:tc>
          <w:tcPr>
            <w:tcW w:w="0" w:type="auto"/>
            <w:vAlign w:val="center"/>
            <w:hideMark/>
          </w:tcPr>
          <w:p w14:paraId="76C4B985" w14:textId="77777777" w:rsidR="00795245" w:rsidRDefault="00795245">
            <w:r>
              <w:t>Operating crane controls</w:t>
            </w:r>
          </w:p>
        </w:tc>
        <w:tc>
          <w:tcPr>
            <w:tcW w:w="0" w:type="auto"/>
            <w:vAlign w:val="center"/>
            <w:hideMark/>
          </w:tcPr>
          <w:p w14:paraId="740E1CD9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2A93B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D11B" w14:textId="77777777" w:rsidR="00795245" w:rsidRDefault="00795245">
            <w:r>
              <w:rPr>
                <w:rStyle w:val="Strong"/>
              </w:rPr>
              <w:t>Structural / Framing</w:t>
            </w:r>
          </w:p>
        </w:tc>
        <w:tc>
          <w:tcPr>
            <w:tcW w:w="0" w:type="auto"/>
            <w:vAlign w:val="center"/>
            <w:hideMark/>
          </w:tcPr>
          <w:p w14:paraId="034DD307" w14:textId="77777777" w:rsidR="00795245" w:rsidRDefault="00795245">
            <w:r>
              <w:t>Crane Operators</w:t>
            </w:r>
          </w:p>
        </w:tc>
        <w:tc>
          <w:tcPr>
            <w:tcW w:w="0" w:type="auto"/>
            <w:vAlign w:val="center"/>
            <w:hideMark/>
          </w:tcPr>
          <w:p w14:paraId="5BA55B54" w14:textId="77777777" w:rsidR="00795245" w:rsidRDefault="00795245">
            <w:r>
              <w:t>Load calculation and safety checks</w:t>
            </w:r>
          </w:p>
        </w:tc>
        <w:tc>
          <w:tcPr>
            <w:tcW w:w="0" w:type="auto"/>
            <w:vAlign w:val="center"/>
            <w:hideMark/>
          </w:tcPr>
          <w:p w14:paraId="71AD90AA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4DE10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BF5C" w14:textId="77777777" w:rsidR="00795245" w:rsidRDefault="00795245">
            <w:r>
              <w:rPr>
                <w:rStyle w:val="Strong"/>
              </w:rPr>
              <w:t>Roofing</w:t>
            </w:r>
          </w:p>
        </w:tc>
        <w:tc>
          <w:tcPr>
            <w:tcW w:w="0" w:type="auto"/>
            <w:vAlign w:val="center"/>
            <w:hideMark/>
          </w:tcPr>
          <w:p w14:paraId="0E5E2BA7" w14:textId="77777777" w:rsidR="00795245" w:rsidRDefault="00795245">
            <w:r>
              <w:t>Roofers</w:t>
            </w:r>
          </w:p>
        </w:tc>
        <w:tc>
          <w:tcPr>
            <w:tcW w:w="0" w:type="auto"/>
            <w:vAlign w:val="center"/>
            <w:hideMark/>
          </w:tcPr>
          <w:p w14:paraId="4DBD697A" w14:textId="77777777" w:rsidR="00795245" w:rsidRDefault="00795245">
            <w:r>
              <w:t>Installing shingles/tiles/metal roofing</w:t>
            </w:r>
          </w:p>
        </w:tc>
        <w:tc>
          <w:tcPr>
            <w:tcW w:w="0" w:type="auto"/>
            <w:vAlign w:val="center"/>
            <w:hideMark/>
          </w:tcPr>
          <w:p w14:paraId="768455EB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1A750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2D9A" w14:textId="77777777" w:rsidR="00795245" w:rsidRDefault="00795245">
            <w:r>
              <w:rPr>
                <w:rStyle w:val="Strong"/>
              </w:rPr>
              <w:t>Roofing</w:t>
            </w:r>
          </w:p>
        </w:tc>
        <w:tc>
          <w:tcPr>
            <w:tcW w:w="0" w:type="auto"/>
            <w:vAlign w:val="center"/>
            <w:hideMark/>
          </w:tcPr>
          <w:p w14:paraId="1AE23F38" w14:textId="77777777" w:rsidR="00795245" w:rsidRDefault="00795245">
            <w:r>
              <w:t>Roofers</w:t>
            </w:r>
          </w:p>
        </w:tc>
        <w:tc>
          <w:tcPr>
            <w:tcW w:w="0" w:type="auto"/>
            <w:vAlign w:val="center"/>
            <w:hideMark/>
          </w:tcPr>
          <w:p w14:paraId="74A00BC0" w14:textId="77777777" w:rsidR="00795245" w:rsidRDefault="00795245">
            <w:r>
              <w:t>Underlayment application</w:t>
            </w:r>
          </w:p>
        </w:tc>
        <w:tc>
          <w:tcPr>
            <w:tcW w:w="0" w:type="auto"/>
            <w:vAlign w:val="center"/>
            <w:hideMark/>
          </w:tcPr>
          <w:p w14:paraId="3AEFBEBC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184D4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FF88" w14:textId="77777777" w:rsidR="00795245" w:rsidRDefault="00795245">
            <w:r>
              <w:rPr>
                <w:rStyle w:val="Strong"/>
              </w:rPr>
              <w:t>Roofing</w:t>
            </w:r>
          </w:p>
        </w:tc>
        <w:tc>
          <w:tcPr>
            <w:tcW w:w="0" w:type="auto"/>
            <w:vAlign w:val="center"/>
            <w:hideMark/>
          </w:tcPr>
          <w:p w14:paraId="0218B38A" w14:textId="77777777" w:rsidR="00795245" w:rsidRDefault="00795245">
            <w:r>
              <w:t>Flashing and Waterproofing Specialists</w:t>
            </w:r>
          </w:p>
        </w:tc>
        <w:tc>
          <w:tcPr>
            <w:tcW w:w="0" w:type="auto"/>
            <w:vAlign w:val="center"/>
            <w:hideMark/>
          </w:tcPr>
          <w:p w14:paraId="08AC7247" w14:textId="77777777" w:rsidR="00795245" w:rsidRDefault="00795245">
            <w:r>
              <w:t>Installing roof flashing</w:t>
            </w:r>
          </w:p>
        </w:tc>
        <w:tc>
          <w:tcPr>
            <w:tcW w:w="0" w:type="auto"/>
            <w:vAlign w:val="center"/>
            <w:hideMark/>
          </w:tcPr>
          <w:p w14:paraId="5AA8C9A9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685C2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AD16" w14:textId="77777777" w:rsidR="00795245" w:rsidRDefault="00795245">
            <w:r>
              <w:rPr>
                <w:rStyle w:val="Strong"/>
              </w:rPr>
              <w:t>Roofing</w:t>
            </w:r>
          </w:p>
        </w:tc>
        <w:tc>
          <w:tcPr>
            <w:tcW w:w="0" w:type="auto"/>
            <w:vAlign w:val="center"/>
            <w:hideMark/>
          </w:tcPr>
          <w:p w14:paraId="1C601BE8" w14:textId="77777777" w:rsidR="00795245" w:rsidRDefault="00795245">
            <w:r>
              <w:t>Flashing and Waterproofing Specialists</w:t>
            </w:r>
          </w:p>
        </w:tc>
        <w:tc>
          <w:tcPr>
            <w:tcW w:w="0" w:type="auto"/>
            <w:vAlign w:val="center"/>
            <w:hideMark/>
          </w:tcPr>
          <w:p w14:paraId="2E1B50E0" w14:textId="77777777" w:rsidR="00795245" w:rsidRDefault="00795245">
            <w:r>
              <w:t>Applying membranes and seals</w:t>
            </w:r>
          </w:p>
        </w:tc>
        <w:tc>
          <w:tcPr>
            <w:tcW w:w="0" w:type="auto"/>
            <w:vAlign w:val="center"/>
            <w:hideMark/>
          </w:tcPr>
          <w:p w14:paraId="68FA60B0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15470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78C4" w14:textId="77777777" w:rsidR="00795245" w:rsidRDefault="00795245">
            <w:r>
              <w:rPr>
                <w:rStyle w:val="Strong"/>
              </w:rPr>
              <w:t>Roofing</w:t>
            </w:r>
          </w:p>
        </w:tc>
        <w:tc>
          <w:tcPr>
            <w:tcW w:w="0" w:type="auto"/>
            <w:vAlign w:val="center"/>
            <w:hideMark/>
          </w:tcPr>
          <w:p w14:paraId="2622B3E6" w14:textId="77777777" w:rsidR="00795245" w:rsidRDefault="00795245">
            <w:r>
              <w:t>Gutter and Downspout Installers</w:t>
            </w:r>
          </w:p>
        </w:tc>
        <w:tc>
          <w:tcPr>
            <w:tcW w:w="0" w:type="auto"/>
            <w:vAlign w:val="center"/>
            <w:hideMark/>
          </w:tcPr>
          <w:p w14:paraId="1C5C36FA" w14:textId="77777777" w:rsidR="00795245" w:rsidRDefault="00795245">
            <w:r>
              <w:t>Gutter fabrication and hanging</w:t>
            </w:r>
          </w:p>
        </w:tc>
        <w:tc>
          <w:tcPr>
            <w:tcW w:w="0" w:type="auto"/>
            <w:vAlign w:val="center"/>
            <w:hideMark/>
          </w:tcPr>
          <w:p w14:paraId="18B5E60C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46FB5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2323" w14:textId="77777777" w:rsidR="00795245" w:rsidRDefault="00795245">
            <w:r>
              <w:rPr>
                <w:rStyle w:val="Strong"/>
              </w:rPr>
              <w:t>Roofing</w:t>
            </w:r>
          </w:p>
        </w:tc>
        <w:tc>
          <w:tcPr>
            <w:tcW w:w="0" w:type="auto"/>
            <w:vAlign w:val="center"/>
            <w:hideMark/>
          </w:tcPr>
          <w:p w14:paraId="1A31E596" w14:textId="77777777" w:rsidR="00795245" w:rsidRDefault="00795245">
            <w:r>
              <w:t>Gutter and Downspout Installers</w:t>
            </w:r>
          </w:p>
        </w:tc>
        <w:tc>
          <w:tcPr>
            <w:tcW w:w="0" w:type="auto"/>
            <w:vAlign w:val="center"/>
            <w:hideMark/>
          </w:tcPr>
          <w:p w14:paraId="0741663D" w14:textId="77777777" w:rsidR="00795245" w:rsidRDefault="00795245">
            <w:r>
              <w:t>Downspout routing and connection</w:t>
            </w:r>
          </w:p>
        </w:tc>
        <w:tc>
          <w:tcPr>
            <w:tcW w:w="0" w:type="auto"/>
            <w:vAlign w:val="center"/>
            <w:hideMark/>
          </w:tcPr>
          <w:p w14:paraId="72FBF538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438EE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3A1D" w14:textId="77777777" w:rsidR="00795245" w:rsidRDefault="00795245">
            <w:r>
              <w:rPr>
                <w:rStyle w:val="Strong"/>
              </w:rPr>
              <w:t>Exterior Envelope / Finishes</w:t>
            </w:r>
          </w:p>
        </w:tc>
        <w:tc>
          <w:tcPr>
            <w:tcW w:w="0" w:type="auto"/>
            <w:vAlign w:val="center"/>
            <w:hideMark/>
          </w:tcPr>
          <w:p w14:paraId="77DA39F5" w14:textId="77777777" w:rsidR="00795245" w:rsidRDefault="00795245">
            <w:r>
              <w:t>Siding Installers</w:t>
            </w:r>
          </w:p>
        </w:tc>
        <w:tc>
          <w:tcPr>
            <w:tcW w:w="0" w:type="auto"/>
            <w:vAlign w:val="center"/>
            <w:hideMark/>
          </w:tcPr>
          <w:p w14:paraId="09EE5A87" w14:textId="77777777" w:rsidR="00795245" w:rsidRDefault="00795245">
            <w:r>
              <w:t>Cutting and fitting siding materials</w:t>
            </w:r>
          </w:p>
        </w:tc>
        <w:tc>
          <w:tcPr>
            <w:tcW w:w="0" w:type="auto"/>
            <w:vAlign w:val="center"/>
            <w:hideMark/>
          </w:tcPr>
          <w:p w14:paraId="18139D86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1E04B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3AAC" w14:textId="77777777" w:rsidR="00795245" w:rsidRDefault="00795245">
            <w:r>
              <w:rPr>
                <w:rStyle w:val="Strong"/>
              </w:rPr>
              <w:t>Exterior Envelope / Finishes</w:t>
            </w:r>
          </w:p>
        </w:tc>
        <w:tc>
          <w:tcPr>
            <w:tcW w:w="0" w:type="auto"/>
            <w:vAlign w:val="center"/>
            <w:hideMark/>
          </w:tcPr>
          <w:p w14:paraId="29A9BE17" w14:textId="77777777" w:rsidR="00795245" w:rsidRDefault="00795245">
            <w:r>
              <w:t>Siding Installers</w:t>
            </w:r>
          </w:p>
        </w:tc>
        <w:tc>
          <w:tcPr>
            <w:tcW w:w="0" w:type="auto"/>
            <w:vAlign w:val="center"/>
            <w:hideMark/>
          </w:tcPr>
          <w:p w14:paraId="6FEE3784" w14:textId="77777777" w:rsidR="00795245" w:rsidRDefault="00795245">
            <w:r>
              <w:t>Securing siding to structure</w:t>
            </w:r>
          </w:p>
        </w:tc>
        <w:tc>
          <w:tcPr>
            <w:tcW w:w="0" w:type="auto"/>
            <w:vAlign w:val="center"/>
            <w:hideMark/>
          </w:tcPr>
          <w:p w14:paraId="20D4C7E1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4D0DE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5E65" w14:textId="77777777" w:rsidR="00795245" w:rsidRDefault="00795245">
            <w:r>
              <w:rPr>
                <w:rStyle w:val="Strong"/>
              </w:rPr>
              <w:t>Exterior Envelope / Finishes</w:t>
            </w:r>
          </w:p>
        </w:tc>
        <w:tc>
          <w:tcPr>
            <w:tcW w:w="0" w:type="auto"/>
            <w:vAlign w:val="center"/>
            <w:hideMark/>
          </w:tcPr>
          <w:p w14:paraId="3C8C0828" w14:textId="77777777" w:rsidR="00795245" w:rsidRDefault="00795245">
            <w:r>
              <w:t>Bricklayers or Stucco Applicators</w:t>
            </w:r>
          </w:p>
        </w:tc>
        <w:tc>
          <w:tcPr>
            <w:tcW w:w="0" w:type="auto"/>
            <w:vAlign w:val="center"/>
            <w:hideMark/>
          </w:tcPr>
          <w:p w14:paraId="6321BA99" w14:textId="77777777" w:rsidR="00795245" w:rsidRDefault="00795245">
            <w:r>
              <w:t>Bricklaying patterns</w:t>
            </w:r>
          </w:p>
        </w:tc>
        <w:tc>
          <w:tcPr>
            <w:tcW w:w="0" w:type="auto"/>
            <w:vAlign w:val="center"/>
            <w:hideMark/>
          </w:tcPr>
          <w:p w14:paraId="20007825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38DB4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15D8" w14:textId="77777777" w:rsidR="00795245" w:rsidRDefault="00795245">
            <w:r>
              <w:rPr>
                <w:rStyle w:val="Strong"/>
              </w:rPr>
              <w:t>Exterior Envelope / Finishes</w:t>
            </w:r>
          </w:p>
        </w:tc>
        <w:tc>
          <w:tcPr>
            <w:tcW w:w="0" w:type="auto"/>
            <w:vAlign w:val="center"/>
            <w:hideMark/>
          </w:tcPr>
          <w:p w14:paraId="4847CDD8" w14:textId="77777777" w:rsidR="00795245" w:rsidRDefault="00795245">
            <w:r>
              <w:t>Bricklayers or Stucco Applicators</w:t>
            </w:r>
          </w:p>
        </w:tc>
        <w:tc>
          <w:tcPr>
            <w:tcW w:w="0" w:type="auto"/>
            <w:vAlign w:val="center"/>
            <w:hideMark/>
          </w:tcPr>
          <w:p w14:paraId="05B0B129" w14:textId="77777777" w:rsidR="00795245" w:rsidRDefault="00795245">
            <w:r>
              <w:t>Stucco mixing and layering</w:t>
            </w:r>
          </w:p>
        </w:tc>
        <w:tc>
          <w:tcPr>
            <w:tcW w:w="0" w:type="auto"/>
            <w:vAlign w:val="center"/>
            <w:hideMark/>
          </w:tcPr>
          <w:p w14:paraId="668935A1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1086C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C9BD" w14:textId="77777777" w:rsidR="00795245" w:rsidRDefault="00795245">
            <w:r>
              <w:rPr>
                <w:rStyle w:val="Strong"/>
              </w:rPr>
              <w:t>Exterior Envelope / Finishes</w:t>
            </w:r>
          </w:p>
        </w:tc>
        <w:tc>
          <w:tcPr>
            <w:tcW w:w="0" w:type="auto"/>
            <w:vAlign w:val="center"/>
            <w:hideMark/>
          </w:tcPr>
          <w:p w14:paraId="090A2A76" w14:textId="77777777" w:rsidR="00795245" w:rsidRDefault="00795245">
            <w:r>
              <w:t>Exterior Painters or Finishers</w:t>
            </w:r>
          </w:p>
        </w:tc>
        <w:tc>
          <w:tcPr>
            <w:tcW w:w="0" w:type="auto"/>
            <w:vAlign w:val="center"/>
            <w:hideMark/>
          </w:tcPr>
          <w:p w14:paraId="660B9954" w14:textId="77777777" w:rsidR="00795245" w:rsidRDefault="00795245">
            <w:r>
              <w:t>Surface preparation (sanding/cleaning)</w:t>
            </w:r>
          </w:p>
        </w:tc>
        <w:tc>
          <w:tcPr>
            <w:tcW w:w="0" w:type="auto"/>
            <w:vAlign w:val="center"/>
            <w:hideMark/>
          </w:tcPr>
          <w:p w14:paraId="660608A6" w14:textId="77777777" w:rsidR="00795245" w:rsidRDefault="00795245">
            <w:r>
              <w:rPr>
                <w:rFonts w:ascii="Segoe UI Symbol" w:hAnsi="Segoe UI Symbol" w:cs="Segoe UI Symbol"/>
              </w:rPr>
              <w:t>★★☆☆☆</w:t>
            </w:r>
          </w:p>
        </w:tc>
      </w:tr>
      <w:tr w:rsidR="00795245" w14:paraId="7A9B8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2384" w14:textId="77777777" w:rsidR="00795245" w:rsidRDefault="00795245">
            <w:r>
              <w:rPr>
                <w:rStyle w:val="Strong"/>
              </w:rPr>
              <w:t>Exterior Envelope / Finishes</w:t>
            </w:r>
          </w:p>
        </w:tc>
        <w:tc>
          <w:tcPr>
            <w:tcW w:w="0" w:type="auto"/>
            <w:vAlign w:val="center"/>
            <w:hideMark/>
          </w:tcPr>
          <w:p w14:paraId="4799374D" w14:textId="77777777" w:rsidR="00795245" w:rsidRDefault="00795245">
            <w:r>
              <w:t>Exterior Painters or Finishers</w:t>
            </w:r>
          </w:p>
        </w:tc>
        <w:tc>
          <w:tcPr>
            <w:tcW w:w="0" w:type="auto"/>
            <w:vAlign w:val="center"/>
            <w:hideMark/>
          </w:tcPr>
          <w:p w14:paraId="5BEB4F3A" w14:textId="77777777" w:rsidR="00795245" w:rsidRDefault="00795245">
            <w:r>
              <w:t>Applying paint or stains</w:t>
            </w:r>
          </w:p>
        </w:tc>
        <w:tc>
          <w:tcPr>
            <w:tcW w:w="0" w:type="auto"/>
            <w:vAlign w:val="center"/>
            <w:hideMark/>
          </w:tcPr>
          <w:p w14:paraId="6D4B3E22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4BB1C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6B90" w14:textId="77777777" w:rsidR="00795245" w:rsidRDefault="00795245">
            <w:r>
              <w:rPr>
                <w:rStyle w:val="Strong"/>
              </w:rPr>
              <w:t>Exterior Envelope / Finishes</w:t>
            </w:r>
          </w:p>
        </w:tc>
        <w:tc>
          <w:tcPr>
            <w:tcW w:w="0" w:type="auto"/>
            <w:vAlign w:val="center"/>
            <w:hideMark/>
          </w:tcPr>
          <w:p w14:paraId="3DF649B5" w14:textId="77777777" w:rsidR="00795245" w:rsidRDefault="00795245">
            <w:r>
              <w:t>Insulation Installers</w:t>
            </w:r>
          </w:p>
        </w:tc>
        <w:tc>
          <w:tcPr>
            <w:tcW w:w="0" w:type="auto"/>
            <w:vAlign w:val="center"/>
            <w:hideMark/>
          </w:tcPr>
          <w:p w14:paraId="2C7668CA" w14:textId="77777777" w:rsidR="00795245" w:rsidRDefault="00795245">
            <w:r>
              <w:t>Cutting and fitting insulation</w:t>
            </w:r>
          </w:p>
        </w:tc>
        <w:tc>
          <w:tcPr>
            <w:tcW w:w="0" w:type="auto"/>
            <w:vAlign w:val="center"/>
            <w:hideMark/>
          </w:tcPr>
          <w:p w14:paraId="559EE486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61EAC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498F" w14:textId="77777777" w:rsidR="00795245" w:rsidRDefault="00795245">
            <w:r>
              <w:rPr>
                <w:rStyle w:val="Strong"/>
              </w:rPr>
              <w:t>Exterior Envelope / Finishes</w:t>
            </w:r>
          </w:p>
        </w:tc>
        <w:tc>
          <w:tcPr>
            <w:tcW w:w="0" w:type="auto"/>
            <w:vAlign w:val="center"/>
            <w:hideMark/>
          </w:tcPr>
          <w:p w14:paraId="702C0069" w14:textId="77777777" w:rsidR="00795245" w:rsidRDefault="00795245">
            <w:r>
              <w:t>Insulation Installers</w:t>
            </w:r>
          </w:p>
        </w:tc>
        <w:tc>
          <w:tcPr>
            <w:tcW w:w="0" w:type="auto"/>
            <w:vAlign w:val="center"/>
            <w:hideMark/>
          </w:tcPr>
          <w:p w14:paraId="6318B9F3" w14:textId="77777777" w:rsidR="00795245" w:rsidRDefault="00795245">
            <w:r>
              <w:t>Sealing gaps and vapor barriers</w:t>
            </w:r>
          </w:p>
        </w:tc>
        <w:tc>
          <w:tcPr>
            <w:tcW w:w="0" w:type="auto"/>
            <w:vAlign w:val="center"/>
            <w:hideMark/>
          </w:tcPr>
          <w:p w14:paraId="46A27838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23B63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D4BF" w14:textId="77777777" w:rsidR="00795245" w:rsidRDefault="00795245">
            <w:r>
              <w:rPr>
                <w:rStyle w:val="Strong"/>
              </w:rPr>
              <w:t>Exterior Envelope / Finishes</w:t>
            </w:r>
          </w:p>
        </w:tc>
        <w:tc>
          <w:tcPr>
            <w:tcW w:w="0" w:type="auto"/>
            <w:vAlign w:val="center"/>
            <w:hideMark/>
          </w:tcPr>
          <w:p w14:paraId="3A1F46C1" w14:textId="77777777" w:rsidR="00795245" w:rsidRDefault="00795245">
            <w:r>
              <w:t>Window and Door Flashers</w:t>
            </w:r>
          </w:p>
        </w:tc>
        <w:tc>
          <w:tcPr>
            <w:tcW w:w="0" w:type="auto"/>
            <w:vAlign w:val="center"/>
            <w:hideMark/>
          </w:tcPr>
          <w:p w14:paraId="5CEA29C3" w14:textId="77777777" w:rsidR="00795245" w:rsidRDefault="00795245">
            <w:r>
              <w:t>Installing flashing around openings</w:t>
            </w:r>
          </w:p>
        </w:tc>
        <w:tc>
          <w:tcPr>
            <w:tcW w:w="0" w:type="auto"/>
            <w:vAlign w:val="center"/>
            <w:hideMark/>
          </w:tcPr>
          <w:p w14:paraId="1E50FAE7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6CDAD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43CB" w14:textId="77777777" w:rsidR="00795245" w:rsidRDefault="00795245">
            <w:r>
              <w:rPr>
                <w:rStyle w:val="Strong"/>
              </w:rPr>
              <w:lastRenderedPageBreak/>
              <w:t>Exterior Envelope / Finishes</w:t>
            </w:r>
          </w:p>
        </w:tc>
        <w:tc>
          <w:tcPr>
            <w:tcW w:w="0" w:type="auto"/>
            <w:vAlign w:val="center"/>
            <w:hideMark/>
          </w:tcPr>
          <w:p w14:paraId="097D7AB9" w14:textId="77777777" w:rsidR="00795245" w:rsidRDefault="00795245">
            <w:r>
              <w:t>Window and Door Flashers</w:t>
            </w:r>
          </w:p>
        </w:tc>
        <w:tc>
          <w:tcPr>
            <w:tcW w:w="0" w:type="auto"/>
            <w:vAlign w:val="center"/>
            <w:hideMark/>
          </w:tcPr>
          <w:p w14:paraId="2DD9B29F" w14:textId="77777777" w:rsidR="00795245" w:rsidRDefault="00795245">
            <w:r>
              <w:t>Weatherproofing testing</w:t>
            </w:r>
          </w:p>
        </w:tc>
        <w:tc>
          <w:tcPr>
            <w:tcW w:w="0" w:type="auto"/>
            <w:vAlign w:val="center"/>
            <w:hideMark/>
          </w:tcPr>
          <w:p w14:paraId="13A64612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7B956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3C60" w14:textId="77777777" w:rsidR="00795245" w:rsidRDefault="00795245">
            <w:r>
              <w:rPr>
                <w:rStyle w:val="Strong"/>
              </w:rPr>
              <w:t>Doors and Windows</w:t>
            </w:r>
          </w:p>
        </w:tc>
        <w:tc>
          <w:tcPr>
            <w:tcW w:w="0" w:type="auto"/>
            <w:vAlign w:val="center"/>
            <w:hideMark/>
          </w:tcPr>
          <w:p w14:paraId="1509F23D" w14:textId="77777777" w:rsidR="00795245" w:rsidRDefault="00795245">
            <w:r>
              <w:t>Door Installers</w:t>
            </w:r>
          </w:p>
        </w:tc>
        <w:tc>
          <w:tcPr>
            <w:tcW w:w="0" w:type="auto"/>
            <w:vAlign w:val="center"/>
            <w:hideMark/>
          </w:tcPr>
          <w:p w14:paraId="399ECCF3" w14:textId="77777777" w:rsidR="00795245" w:rsidRDefault="00795245">
            <w:r>
              <w:t>Framing and hanging doors</w:t>
            </w:r>
          </w:p>
        </w:tc>
        <w:tc>
          <w:tcPr>
            <w:tcW w:w="0" w:type="auto"/>
            <w:vAlign w:val="center"/>
            <w:hideMark/>
          </w:tcPr>
          <w:p w14:paraId="1C29685C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47C2A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AA67" w14:textId="77777777" w:rsidR="00795245" w:rsidRDefault="00795245">
            <w:r>
              <w:rPr>
                <w:rStyle w:val="Strong"/>
              </w:rPr>
              <w:t>Doors and Windows</w:t>
            </w:r>
          </w:p>
        </w:tc>
        <w:tc>
          <w:tcPr>
            <w:tcW w:w="0" w:type="auto"/>
            <w:vAlign w:val="center"/>
            <w:hideMark/>
          </w:tcPr>
          <w:p w14:paraId="41980291" w14:textId="77777777" w:rsidR="00795245" w:rsidRDefault="00795245">
            <w:r>
              <w:t>Door Installers</w:t>
            </w:r>
          </w:p>
        </w:tc>
        <w:tc>
          <w:tcPr>
            <w:tcW w:w="0" w:type="auto"/>
            <w:vAlign w:val="center"/>
            <w:hideMark/>
          </w:tcPr>
          <w:p w14:paraId="7FA743A6" w14:textId="77777777" w:rsidR="00795245" w:rsidRDefault="00795245">
            <w:r>
              <w:t>Installing garage doors</w:t>
            </w:r>
          </w:p>
        </w:tc>
        <w:tc>
          <w:tcPr>
            <w:tcW w:w="0" w:type="auto"/>
            <w:vAlign w:val="center"/>
            <w:hideMark/>
          </w:tcPr>
          <w:p w14:paraId="4EDB2260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1E69A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56A7" w14:textId="77777777" w:rsidR="00795245" w:rsidRDefault="00795245">
            <w:r>
              <w:rPr>
                <w:rStyle w:val="Strong"/>
              </w:rPr>
              <w:t>Doors and Windows</w:t>
            </w:r>
          </w:p>
        </w:tc>
        <w:tc>
          <w:tcPr>
            <w:tcW w:w="0" w:type="auto"/>
            <w:vAlign w:val="center"/>
            <w:hideMark/>
          </w:tcPr>
          <w:p w14:paraId="482EF1D9" w14:textId="77777777" w:rsidR="00795245" w:rsidRDefault="00795245">
            <w:r>
              <w:t>Window Installers</w:t>
            </w:r>
          </w:p>
        </w:tc>
        <w:tc>
          <w:tcPr>
            <w:tcW w:w="0" w:type="auto"/>
            <w:vAlign w:val="center"/>
            <w:hideMark/>
          </w:tcPr>
          <w:p w14:paraId="4C00FFFA" w14:textId="77777777" w:rsidR="00795245" w:rsidRDefault="00795245">
            <w:r>
              <w:t>Window framing and insertion</w:t>
            </w:r>
          </w:p>
        </w:tc>
        <w:tc>
          <w:tcPr>
            <w:tcW w:w="0" w:type="auto"/>
            <w:vAlign w:val="center"/>
            <w:hideMark/>
          </w:tcPr>
          <w:p w14:paraId="5D68F41C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36588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1CE8" w14:textId="77777777" w:rsidR="00795245" w:rsidRDefault="00795245">
            <w:r>
              <w:rPr>
                <w:rStyle w:val="Strong"/>
              </w:rPr>
              <w:t>Doors and Windows</w:t>
            </w:r>
          </w:p>
        </w:tc>
        <w:tc>
          <w:tcPr>
            <w:tcW w:w="0" w:type="auto"/>
            <w:vAlign w:val="center"/>
            <w:hideMark/>
          </w:tcPr>
          <w:p w14:paraId="7BAAE71D" w14:textId="77777777" w:rsidR="00795245" w:rsidRDefault="00795245">
            <w:r>
              <w:t>Window Installers</w:t>
            </w:r>
          </w:p>
        </w:tc>
        <w:tc>
          <w:tcPr>
            <w:tcW w:w="0" w:type="auto"/>
            <w:vAlign w:val="center"/>
            <w:hideMark/>
          </w:tcPr>
          <w:p w14:paraId="667146E2" w14:textId="77777777" w:rsidR="00795245" w:rsidRDefault="00795245">
            <w:r>
              <w:t>Glazing and sealing</w:t>
            </w:r>
          </w:p>
        </w:tc>
        <w:tc>
          <w:tcPr>
            <w:tcW w:w="0" w:type="auto"/>
            <w:vAlign w:val="center"/>
            <w:hideMark/>
          </w:tcPr>
          <w:p w14:paraId="22B935FA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244C0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C8B2" w14:textId="77777777" w:rsidR="00795245" w:rsidRDefault="00795245">
            <w:r>
              <w:rPr>
                <w:rStyle w:val="Strong"/>
              </w:rPr>
              <w:t>Doors and Windows</w:t>
            </w:r>
          </w:p>
        </w:tc>
        <w:tc>
          <w:tcPr>
            <w:tcW w:w="0" w:type="auto"/>
            <w:vAlign w:val="center"/>
            <w:hideMark/>
          </w:tcPr>
          <w:p w14:paraId="7CDD4CB2" w14:textId="77777777" w:rsidR="00795245" w:rsidRDefault="00795245">
            <w:r>
              <w:t>Glaziers</w:t>
            </w:r>
          </w:p>
        </w:tc>
        <w:tc>
          <w:tcPr>
            <w:tcW w:w="0" w:type="auto"/>
            <w:vAlign w:val="center"/>
            <w:hideMark/>
          </w:tcPr>
          <w:p w14:paraId="50D4486B" w14:textId="77777777" w:rsidR="00795245" w:rsidRDefault="00795245">
            <w:r>
              <w:t>Glass cutting and shaping</w:t>
            </w:r>
          </w:p>
        </w:tc>
        <w:tc>
          <w:tcPr>
            <w:tcW w:w="0" w:type="auto"/>
            <w:vAlign w:val="center"/>
            <w:hideMark/>
          </w:tcPr>
          <w:p w14:paraId="7AEAFF2B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338D5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A09D" w14:textId="77777777" w:rsidR="00795245" w:rsidRDefault="00795245">
            <w:r>
              <w:rPr>
                <w:rStyle w:val="Strong"/>
              </w:rPr>
              <w:t>Doors and Windows</w:t>
            </w:r>
          </w:p>
        </w:tc>
        <w:tc>
          <w:tcPr>
            <w:tcW w:w="0" w:type="auto"/>
            <w:vAlign w:val="center"/>
            <w:hideMark/>
          </w:tcPr>
          <w:p w14:paraId="3D3C61EE" w14:textId="77777777" w:rsidR="00795245" w:rsidRDefault="00795245">
            <w:r>
              <w:t>Glaziers</w:t>
            </w:r>
          </w:p>
        </w:tc>
        <w:tc>
          <w:tcPr>
            <w:tcW w:w="0" w:type="auto"/>
            <w:vAlign w:val="center"/>
            <w:hideMark/>
          </w:tcPr>
          <w:p w14:paraId="5085B875" w14:textId="77777777" w:rsidR="00795245" w:rsidRDefault="00795245">
            <w:r>
              <w:t>Glass installation in frames</w:t>
            </w:r>
          </w:p>
        </w:tc>
        <w:tc>
          <w:tcPr>
            <w:tcW w:w="0" w:type="auto"/>
            <w:vAlign w:val="center"/>
            <w:hideMark/>
          </w:tcPr>
          <w:p w14:paraId="350247E8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1DD61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322D" w14:textId="77777777" w:rsidR="00795245" w:rsidRDefault="00795245">
            <w:r>
              <w:rPr>
                <w:rStyle w:val="Strong"/>
              </w:rPr>
              <w:t>Doors and Windows</w:t>
            </w:r>
          </w:p>
        </w:tc>
        <w:tc>
          <w:tcPr>
            <w:tcW w:w="0" w:type="auto"/>
            <w:vAlign w:val="center"/>
            <w:hideMark/>
          </w:tcPr>
          <w:p w14:paraId="2849D405" w14:textId="77777777" w:rsidR="00795245" w:rsidRDefault="00795245">
            <w:r>
              <w:t>Hardware Specialists</w:t>
            </w:r>
          </w:p>
        </w:tc>
        <w:tc>
          <w:tcPr>
            <w:tcW w:w="0" w:type="auto"/>
            <w:vAlign w:val="center"/>
            <w:hideMark/>
          </w:tcPr>
          <w:p w14:paraId="33579E55" w14:textId="77777777" w:rsidR="00795245" w:rsidRDefault="00795245">
            <w:r>
              <w:t>Installing locks and hinges</w:t>
            </w:r>
          </w:p>
        </w:tc>
        <w:tc>
          <w:tcPr>
            <w:tcW w:w="0" w:type="auto"/>
            <w:vAlign w:val="center"/>
            <w:hideMark/>
          </w:tcPr>
          <w:p w14:paraId="4361E68A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79540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61B5" w14:textId="77777777" w:rsidR="00795245" w:rsidRDefault="00795245">
            <w:r>
              <w:rPr>
                <w:rStyle w:val="Strong"/>
              </w:rPr>
              <w:t>Doors and Windows</w:t>
            </w:r>
          </w:p>
        </w:tc>
        <w:tc>
          <w:tcPr>
            <w:tcW w:w="0" w:type="auto"/>
            <w:vAlign w:val="center"/>
            <w:hideMark/>
          </w:tcPr>
          <w:p w14:paraId="4FF22F2D" w14:textId="77777777" w:rsidR="00795245" w:rsidRDefault="00795245">
            <w:r>
              <w:t>Hardware Specialists</w:t>
            </w:r>
          </w:p>
        </w:tc>
        <w:tc>
          <w:tcPr>
            <w:tcW w:w="0" w:type="auto"/>
            <w:vAlign w:val="center"/>
            <w:hideMark/>
          </w:tcPr>
          <w:p w14:paraId="1908A3B2" w14:textId="77777777" w:rsidR="00795245" w:rsidRDefault="00795245">
            <w:r>
              <w:t>Setting up automated systems</w:t>
            </w:r>
          </w:p>
        </w:tc>
        <w:tc>
          <w:tcPr>
            <w:tcW w:w="0" w:type="auto"/>
            <w:vAlign w:val="center"/>
            <w:hideMark/>
          </w:tcPr>
          <w:p w14:paraId="7B7CAF0A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1447A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6BF56" w14:textId="77777777" w:rsidR="00795245" w:rsidRDefault="00795245">
            <w:r>
              <w:rPr>
                <w:rStyle w:val="Strong"/>
              </w:rPr>
              <w:t>Mechanical (HVAC)</w:t>
            </w:r>
          </w:p>
        </w:tc>
        <w:tc>
          <w:tcPr>
            <w:tcW w:w="0" w:type="auto"/>
            <w:vAlign w:val="center"/>
            <w:hideMark/>
          </w:tcPr>
          <w:p w14:paraId="74771FEE" w14:textId="77777777" w:rsidR="00795245" w:rsidRDefault="00795245">
            <w:r>
              <w:t>HVAC Technicians</w:t>
            </w:r>
          </w:p>
        </w:tc>
        <w:tc>
          <w:tcPr>
            <w:tcW w:w="0" w:type="auto"/>
            <w:vAlign w:val="center"/>
            <w:hideMark/>
          </w:tcPr>
          <w:p w14:paraId="1910D790" w14:textId="77777777" w:rsidR="00795245" w:rsidRDefault="00795245">
            <w:r>
              <w:t>System design and sizing</w:t>
            </w:r>
          </w:p>
        </w:tc>
        <w:tc>
          <w:tcPr>
            <w:tcW w:w="0" w:type="auto"/>
            <w:vAlign w:val="center"/>
            <w:hideMark/>
          </w:tcPr>
          <w:p w14:paraId="362A6A95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319AD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441B" w14:textId="77777777" w:rsidR="00795245" w:rsidRDefault="00795245">
            <w:r>
              <w:rPr>
                <w:rStyle w:val="Strong"/>
              </w:rPr>
              <w:t>Mechanical (HVAC)</w:t>
            </w:r>
          </w:p>
        </w:tc>
        <w:tc>
          <w:tcPr>
            <w:tcW w:w="0" w:type="auto"/>
            <w:vAlign w:val="center"/>
            <w:hideMark/>
          </w:tcPr>
          <w:p w14:paraId="3DAD8EA2" w14:textId="77777777" w:rsidR="00795245" w:rsidRDefault="00795245">
            <w:r>
              <w:t>HVAC Technicians</w:t>
            </w:r>
          </w:p>
        </w:tc>
        <w:tc>
          <w:tcPr>
            <w:tcW w:w="0" w:type="auto"/>
            <w:vAlign w:val="center"/>
            <w:hideMark/>
          </w:tcPr>
          <w:p w14:paraId="4645B9FD" w14:textId="77777777" w:rsidR="00795245" w:rsidRDefault="00795245">
            <w:r>
              <w:t>Unit installation (furnaces/AC)</w:t>
            </w:r>
          </w:p>
        </w:tc>
        <w:tc>
          <w:tcPr>
            <w:tcW w:w="0" w:type="auto"/>
            <w:vAlign w:val="center"/>
            <w:hideMark/>
          </w:tcPr>
          <w:p w14:paraId="7BFCF047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3FDE3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DE0E" w14:textId="77777777" w:rsidR="00795245" w:rsidRDefault="00795245">
            <w:r>
              <w:rPr>
                <w:rStyle w:val="Strong"/>
              </w:rPr>
              <w:t>Mechanical (HVAC)</w:t>
            </w:r>
          </w:p>
        </w:tc>
        <w:tc>
          <w:tcPr>
            <w:tcW w:w="0" w:type="auto"/>
            <w:vAlign w:val="center"/>
            <w:hideMark/>
          </w:tcPr>
          <w:p w14:paraId="7607904E" w14:textId="77777777" w:rsidR="00795245" w:rsidRDefault="00795245">
            <w:r>
              <w:t>Ductwork Fabricators and Installers</w:t>
            </w:r>
          </w:p>
        </w:tc>
        <w:tc>
          <w:tcPr>
            <w:tcW w:w="0" w:type="auto"/>
            <w:vAlign w:val="center"/>
            <w:hideMark/>
          </w:tcPr>
          <w:p w14:paraId="1B37FCA5" w14:textId="77777777" w:rsidR="00795245" w:rsidRDefault="00795245">
            <w:r>
              <w:t>Duct fabrication (cutting/bending)</w:t>
            </w:r>
          </w:p>
        </w:tc>
        <w:tc>
          <w:tcPr>
            <w:tcW w:w="0" w:type="auto"/>
            <w:vAlign w:val="center"/>
            <w:hideMark/>
          </w:tcPr>
          <w:p w14:paraId="4DE4069B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78986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2DA4" w14:textId="77777777" w:rsidR="00795245" w:rsidRDefault="00795245">
            <w:r>
              <w:rPr>
                <w:rStyle w:val="Strong"/>
              </w:rPr>
              <w:t>Mechanical (HVAC)</w:t>
            </w:r>
          </w:p>
        </w:tc>
        <w:tc>
          <w:tcPr>
            <w:tcW w:w="0" w:type="auto"/>
            <w:vAlign w:val="center"/>
            <w:hideMark/>
          </w:tcPr>
          <w:p w14:paraId="5224D660" w14:textId="77777777" w:rsidR="00795245" w:rsidRDefault="00795245">
            <w:r>
              <w:t>Ductwork Fabricators and Installers</w:t>
            </w:r>
          </w:p>
        </w:tc>
        <w:tc>
          <w:tcPr>
            <w:tcW w:w="0" w:type="auto"/>
            <w:vAlign w:val="center"/>
            <w:hideMark/>
          </w:tcPr>
          <w:p w14:paraId="6A410CFF" w14:textId="77777777" w:rsidR="00795245" w:rsidRDefault="00795245">
            <w:r>
              <w:t>Duct sealing and insulation</w:t>
            </w:r>
          </w:p>
        </w:tc>
        <w:tc>
          <w:tcPr>
            <w:tcW w:w="0" w:type="auto"/>
            <w:vAlign w:val="center"/>
            <w:hideMark/>
          </w:tcPr>
          <w:p w14:paraId="5C9C7098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54140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8AA7" w14:textId="77777777" w:rsidR="00795245" w:rsidRDefault="00795245">
            <w:r>
              <w:rPr>
                <w:rStyle w:val="Strong"/>
              </w:rPr>
              <w:t>Mechanical (HVAC)</w:t>
            </w:r>
          </w:p>
        </w:tc>
        <w:tc>
          <w:tcPr>
            <w:tcW w:w="0" w:type="auto"/>
            <w:vAlign w:val="center"/>
            <w:hideMark/>
          </w:tcPr>
          <w:p w14:paraId="2FEDE523" w14:textId="77777777" w:rsidR="00795245" w:rsidRDefault="00795245">
            <w:r>
              <w:t>Boiler or Furnace Installers</w:t>
            </w:r>
          </w:p>
        </w:tc>
        <w:tc>
          <w:tcPr>
            <w:tcW w:w="0" w:type="auto"/>
            <w:vAlign w:val="center"/>
            <w:hideMark/>
          </w:tcPr>
          <w:p w14:paraId="547C3998" w14:textId="77777777" w:rsidR="00795245" w:rsidRDefault="00795245">
            <w:r>
              <w:t>Boiler assembly and connection</w:t>
            </w:r>
          </w:p>
        </w:tc>
        <w:tc>
          <w:tcPr>
            <w:tcW w:w="0" w:type="auto"/>
            <w:vAlign w:val="center"/>
            <w:hideMark/>
          </w:tcPr>
          <w:p w14:paraId="3CBA59CE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33CA2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E030" w14:textId="77777777" w:rsidR="00795245" w:rsidRDefault="00795245">
            <w:r>
              <w:rPr>
                <w:rStyle w:val="Strong"/>
              </w:rPr>
              <w:t>Mechanical (HVAC)</w:t>
            </w:r>
          </w:p>
        </w:tc>
        <w:tc>
          <w:tcPr>
            <w:tcW w:w="0" w:type="auto"/>
            <w:vAlign w:val="center"/>
            <w:hideMark/>
          </w:tcPr>
          <w:p w14:paraId="60514C08" w14:textId="77777777" w:rsidR="00795245" w:rsidRDefault="00795245">
            <w:r>
              <w:t>Boiler or Furnace Installers</w:t>
            </w:r>
          </w:p>
        </w:tc>
        <w:tc>
          <w:tcPr>
            <w:tcW w:w="0" w:type="auto"/>
            <w:vAlign w:val="center"/>
            <w:hideMark/>
          </w:tcPr>
          <w:p w14:paraId="29DEAA65" w14:textId="77777777" w:rsidR="00795245" w:rsidRDefault="00795245">
            <w:r>
              <w:t>Furnace venting</w:t>
            </w:r>
          </w:p>
        </w:tc>
        <w:tc>
          <w:tcPr>
            <w:tcW w:w="0" w:type="auto"/>
            <w:vAlign w:val="center"/>
            <w:hideMark/>
          </w:tcPr>
          <w:p w14:paraId="5E3BB636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5766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A3CA" w14:textId="77777777" w:rsidR="00795245" w:rsidRDefault="00795245">
            <w:r>
              <w:rPr>
                <w:rStyle w:val="Strong"/>
              </w:rPr>
              <w:t>Mechanical (HVAC)</w:t>
            </w:r>
          </w:p>
        </w:tc>
        <w:tc>
          <w:tcPr>
            <w:tcW w:w="0" w:type="auto"/>
            <w:vAlign w:val="center"/>
            <w:hideMark/>
          </w:tcPr>
          <w:p w14:paraId="56336DC0" w14:textId="77777777" w:rsidR="00795245" w:rsidRDefault="00795245">
            <w:r>
              <w:t>Ventilation Specialists</w:t>
            </w:r>
          </w:p>
        </w:tc>
        <w:tc>
          <w:tcPr>
            <w:tcW w:w="0" w:type="auto"/>
            <w:vAlign w:val="center"/>
            <w:hideMark/>
          </w:tcPr>
          <w:p w14:paraId="0E0631D9" w14:textId="77777777" w:rsidR="00795245" w:rsidRDefault="00795245">
            <w:r>
              <w:t>Exhaust system installation</w:t>
            </w:r>
          </w:p>
        </w:tc>
        <w:tc>
          <w:tcPr>
            <w:tcW w:w="0" w:type="auto"/>
            <w:vAlign w:val="center"/>
            <w:hideMark/>
          </w:tcPr>
          <w:p w14:paraId="1EB3162B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02E69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1C4E" w14:textId="77777777" w:rsidR="00795245" w:rsidRDefault="00795245">
            <w:r>
              <w:rPr>
                <w:rStyle w:val="Strong"/>
              </w:rPr>
              <w:t>Mechanical (HVAC)</w:t>
            </w:r>
          </w:p>
        </w:tc>
        <w:tc>
          <w:tcPr>
            <w:tcW w:w="0" w:type="auto"/>
            <w:vAlign w:val="center"/>
            <w:hideMark/>
          </w:tcPr>
          <w:p w14:paraId="46018BC4" w14:textId="77777777" w:rsidR="00795245" w:rsidRDefault="00795245">
            <w:r>
              <w:t>Ventilation Specialists</w:t>
            </w:r>
          </w:p>
        </w:tc>
        <w:tc>
          <w:tcPr>
            <w:tcW w:w="0" w:type="auto"/>
            <w:vAlign w:val="center"/>
            <w:hideMark/>
          </w:tcPr>
          <w:p w14:paraId="445BB738" w14:textId="77777777" w:rsidR="00795245" w:rsidRDefault="00795245">
            <w:r>
              <w:t>Fresh air intake setup</w:t>
            </w:r>
          </w:p>
        </w:tc>
        <w:tc>
          <w:tcPr>
            <w:tcW w:w="0" w:type="auto"/>
            <w:vAlign w:val="center"/>
            <w:hideMark/>
          </w:tcPr>
          <w:p w14:paraId="0D90B118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10863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9F995" w14:textId="77777777" w:rsidR="00795245" w:rsidRDefault="00795245">
            <w:r>
              <w:rPr>
                <w:rStyle w:val="Strong"/>
              </w:rPr>
              <w:t>Electrical</w:t>
            </w:r>
          </w:p>
        </w:tc>
        <w:tc>
          <w:tcPr>
            <w:tcW w:w="0" w:type="auto"/>
            <w:vAlign w:val="center"/>
            <w:hideMark/>
          </w:tcPr>
          <w:p w14:paraId="1C38BBA0" w14:textId="77777777" w:rsidR="00795245" w:rsidRDefault="00795245">
            <w:r>
              <w:t>Electricians</w:t>
            </w:r>
          </w:p>
        </w:tc>
        <w:tc>
          <w:tcPr>
            <w:tcW w:w="0" w:type="auto"/>
            <w:vAlign w:val="center"/>
            <w:hideMark/>
          </w:tcPr>
          <w:p w14:paraId="4782A238" w14:textId="77777777" w:rsidR="00795245" w:rsidRDefault="00795245">
            <w:r>
              <w:t>Wiring installation (rough-in)</w:t>
            </w:r>
          </w:p>
        </w:tc>
        <w:tc>
          <w:tcPr>
            <w:tcW w:w="0" w:type="auto"/>
            <w:vAlign w:val="center"/>
            <w:hideMark/>
          </w:tcPr>
          <w:p w14:paraId="799627EA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7A923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C19D2" w14:textId="77777777" w:rsidR="00795245" w:rsidRDefault="00795245">
            <w:r>
              <w:rPr>
                <w:rStyle w:val="Strong"/>
              </w:rPr>
              <w:t>Electrical</w:t>
            </w:r>
          </w:p>
        </w:tc>
        <w:tc>
          <w:tcPr>
            <w:tcW w:w="0" w:type="auto"/>
            <w:vAlign w:val="center"/>
            <w:hideMark/>
          </w:tcPr>
          <w:p w14:paraId="50573719" w14:textId="77777777" w:rsidR="00795245" w:rsidRDefault="00795245">
            <w:r>
              <w:t>Electricians</w:t>
            </w:r>
          </w:p>
        </w:tc>
        <w:tc>
          <w:tcPr>
            <w:tcW w:w="0" w:type="auto"/>
            <w:vAlign w:val="center"/>
            <w:hideMark/>
          </w:tcPr>
          <w:p w14:paraId="3CE9A18F" w14:textId="77777777" w:rsidR="00795245" w:rsidRDefault="00795245">
            <w:r>
              <w:t>Panel and breaker setup</w:t>
            </w:r>
          </w:p>
        </w:tc>
        <w:tc>
          <w:tcPr>
            <w:tcW w:w="0" w:type="auto"/>
            <w:vAlign w:val="center"/>
            <w:hideMark/>
          </w:tcPr>
          <w:p w14:paraId="69E7BEDE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0CE41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2841D" w14:textId="77777777" w:rsidR="00795245" w:rsidRDefault="00795245">
            <w:r>
              <w:rPr>
                <w:rStyle w:val="Strong"/>
              </w:rPr>
              <w:t>Electrical</w:t>
            </w:r>
          </w:p>
        </w:tc>
        <w:tc>
          <w:tcPr>
            <w:tcW w:w="0" w:type="auto"/>
            <w:vAlign w:val="center"/>
            <w:hideMark/>
          </w:tcPr>
          <w:p w14:paraId="1F632387" w14:textId="77777777" w:rsidR="00795245" w:rsidRDefault="00795245">
            <w:r>
              <w:t>Low-Voltage Technicians</w:t>
            </w:r>
          </w:p>
        </w:tc>
        <w:tc>
          <w:tcPr>
            <w:tcW w:w="0" w:type="auto"/>
            <w:vAlign w:val="center"/>
            <w:hideMark/>
          </w:tcPr>
          <w:p w14:paraId="3956C776" w14:textId="77777777" w:rsidR="00795245" w:rsidRDefault="00795245">
            <w:r>
              <w:t>Data cabling (Ethernet)</w:t>
            </w:r>
          </w:p>
        </w:tc>
        <w:tc>
          <w:tcPr>
            <w:tcW w:w="0" w:type="auto"/>
            <w:vAlign w:val="center"/>
            <w:hideMark/>
          </w:tcPr>
          <w:p w14:paraId="512ED667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2D5FA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4B0E" w14:textId="77777777" w:rsidR="00795245" w:rsidRDefault="00795245">
            <w:r>
              <w:rPr>
                <w:rStyle w:val="Strong"/>
              </w:rPr>
              <w:t>Electrical</w:t>
            </w:r>
          </w:p>
        </w:tc>
        <w:tc>
          <w:tcPr>
            <w:tcW w:w="0" w:type="auto"/>
            <w:vAlign w:val="center"/>
            <w:hideMark/>
          </w:tcPr>
          <w:p w14:paraId="72670D6F" w14:textId="77777777" w:rsidR="00795245" w:rsidRDefault="00795245">
            <w:r>
              <w:t>Low-Voltage Technicians</w:t>
            </w:r>
          </w:p>
        </w:tc>
        <w:tc>
          <w:tcPr>
            <w:tcW w:w="0" w:type="auto"/>
            <w:vAlign w:val="center"/>
            <w:hideMark/>
          </w:tcPr>
          <w:p w14:paraId="767B41C0" w14:textId="77777777" w:rsidR="00795245" w:rsidRDefault="00795245">
            <w:r>
              <w:t>Security/smart home integration</w:t>
            </w:r>
          </w:p>
        </w:tc>
        <w:tc>
          <w:tcPr>
            <w:tcW w:w="0" w:type="auto"/>
            <w:vAlign w:val="center"/>
            <w:hideMark/>
          </w:tcPr>
          <w:p w14:paraId="71964846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72D8D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0152" w14:textId="77777777" w:rsidR="00795245" w:rsidRDefault="00795245">
            <w:r>
              <w:rPr>
                <w:rStyle w:val="Strong"/>
              </w:rPr>
              <w:t>Electrical</w:t>
            </w:r>
          </w:p>
        </w:tc>
        <w:tc>
          <w:tcPr>
            <w:tcW w:w="0" w:type="auto"/>
            <w:vAlign w:val="center"/>
            <w:hideMark/>
          </w:tcPr>
          <w:p w14:paraId="62B18BF1" w14:textId="77777777" w:rsidR="00795245" w:rsidRDefault="00795245">
            <w:r>
              <w:t>Lighting Installers</w:t>
            </w:r>
          </w:p>
        </w:tc>
        <w:tc>
          <w:tcPr>
            <w:tcW w:w="0" w:type="auto"/>
            <w:vAlign w:val="center"/>
            <w:hideMark/>
          </w:tcPr>
          <w:p w14:paraId="50527EA2" w14:textId="77777777" w:rsidR="00795245" w:rsidRDefault="00795245">
            <w:r>
              <w:t>Fixture mounting</w:t>
            </w:r>
          </w:p>
        </w:tc>
        <w:tc>
          <w:tcPr>
            <w:tcW w:w="0" w:type="auto"/>
            <w:vAlign w:val="center"/>
            <w:hideMark/>
          </w:tcPr>
          <w:p w14:paraId="07D0DDC7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59F90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E21DD" w14:textId="77777777" w:rsidR="00795245" w:rsidRDefault="00795245">
            <w:r>
              <w:rPr>
                <w:rStyle w:val="Strong"/>
              </w:rPr>
              <w:t>Electrical</w:t>
            </w:r>
          </w:p>
        </w:tc>
        <w:tc>
          <w:tcPr>
            <w:tcW w:w="0" w:type="auto"/>
            <w:vAlign w:val="center"/>
            <w:hideMark/>
          </w:tcPr>
          <w:p w14:paraId="18E5BCEE" w14:textId="77777777" w:rsidR="00795245" w:rsidRDefault="00795245">
            <w:r>
              <w:t>Lighting Installers</w:t>
            </w:r>
          </w:p>
        </w:tc>
        <w:tc>
          <w:tcPr>
            <w:tcW w:w="0" w:type="auto"/>
            <w:vAlign w:val="center"/>
            <w:hideMark/>
          </w:tcPr>
          <w:p w14:paraId="408DBF4B" w14:textId="77777777" w:rsidR="00795245" w:rsidRDefault="00795245">
            <w:r>
              <w:t>Wiring and dimmer setup</w:t>
            </w:r>
          </w:p>
        </w:tc>
        <w:tc>
          <w:tcPr>
            <w:tcW w:w="0" w:type="auto"/>
            <w:vAlign w:val="center"/>
            <w:hideMark/>
          </w:tcPr>
          <w:p w14:paraId="18F06901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5573B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5714" w14:textId="77777777" w:rsidR="00795245" w:rsidRDefault="00795245">
            <w:r>
              <w:rPr>
                <w:rStyle w:val="Strong"/>
              </w:rPr>
              <w:t>Electrical</w:t>
            </w:r>
          </w:p>
        </w:tc>
        <w:tc>
          <w:tcPr>
            <w:tcW w:w="0" w:type="auto"/>
            <w:vAlign w:val="center"/>
            <w:hideMark/>
          </w:tcPr>
          <w:p w14:paraId="6A6B5FCC" w14:textId="77777777" w:rsidR="00795245" w:rsidRDefault="00795245">
            <w:r>
              <w:t>Generator or Solar Installers</w:t>
            </w:r>
          </w:p>
        </w:tc>
        <w:tc>
          <w:tcPr>
            <w:tcW w:w="0" w:type="auto"/>
            <w:vAlign w:val="center"/>
            <w:hideMark/>
          </w:tcPr>
          <w:p w14:paraId="34470487" w14:textId="77777777" w:rsidR="00795245" w:rsidRDefault="00795245">
            <w:r>
              <w:t>Generator hookup</w:t>
            </w:r>
          </w:p>
        </w:tc>
        <w:tc>
          <w:tcPr>
            <w:tcW w:w="0" w:type="auto"/>
            <w:vAlign w:val="center"/>
            <w:hideMark/>
          </w:tcPr>
          <w:p w14:paraId="23858CB5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5DA14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F8BE" w14:textId="77777777" w:rsidR="00795245" w:rsidRDefault="00795245">
            <w:r>
              <w:rPr>
                <w:rStyle w:val="Strong"/>
              </w:rPr>
              <w:t>Electrical</w:t>
            </w:r>
          </w:p>
        </w:tc>
        <w:tc>
          <w:tcPr>
            <w:tcW w:w="0" w:type="auto"/>
            <w:vAlign w:val="center"/>
            <w:hideMark/>
          </w:tcPr>
          <w:p w14:paraId="6D33725A" w14:textId="77777777" w:rsidR="00795245" w:rsidRDefault="00795245">
            <w:r>
              <w:t>Generator or Solar Installers</w:t>
            </w:r>
          </w:p>
        </w:tc>
        <w:tc>
          <w:tcPr>
            <w:tcW w:w="0" w:type="auto"/>
            <w:vAlign w:val="center"/>
            <w:hideMark/>
          </w:tcPr>
          <w:p w14:paraId="69B6E506" w14:textId="77777777" w:rsidR="00795245" w:rsidRDefault="00795245">
            <w:r>
              <w:t>Solar panel mounting and wiring</w:t>
            </w:r>
          </w:p>
        </w:tc>
        <w:tc>
          <w:tcPr>
            <w:tcW w:w="0" w:type="auto"/>
            <w:vAlign w:val="center"/>
            <w:hideMark/>
          </w:tcPr>
          <w:p w14:paraId="287CFA76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6BAA3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9907" w14:textId="77777777" w:rsidR="00795245" w:rsidRDefault="00795245">
            <w:r>
              <w:rPr>
                <w:rStyle w:val="Strong"/>
              </w:rPr>
              <w:t>Plumbing</w:t>
            </w:r>
          </w:p>
        </w:tc>
        <w:tc>
          <w:tcPr>
            <w:tcW w:w="0" w:type="auto"/>
            <w:vAlign w:val="center"/>
            <w:hideMark/>
          </w:tcPr>
          <w:p w14:paraId="3F98523F" w14:textId="77777777" w:rsidR="00795245" w:rsidRDefault="00795245">
            <w:r>
              <w:t>Plumbers</w:t>
            </w:r>
          </w:p>
        </w:tc>
        <w:tc>
          <w:tcPr>
            <w:tcW w:w="0" w:type="auto"/>
            <w:vAlign w:val="center"/>
            <w:hideMark/>
          </w:tcPr>
          <w:p w14:paraId="51981746" w14:textId="77777777" w:rsidR="00795245" w:rsidRDefault="00795245">
            <w:r>
              <w:t>Pipe installation (rough-in)</w:t>
            </w:r>
          </w:p>
        </w:tc>
        <w:tc>
          <w:tcPr>
            <w:tcW w:w="0" w:type="auto"/>
            <w:vAlign w:val="center"/>
            <w:hideMark/>
          </w:tcPr>
          <w:p w14:paraId="52C1B0D8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072AA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9A20" w14:textId="77777777" w:rsidR="00795245" w:rsidRDefault="00795245">
            <w:r>
              <w:rPr>
                <w:rStyle w:val="Strong"/>
              </w:rPr>
              <w:t>Plumbing</w:t>
            </w:r>
          </w:p>
        </w:tc>
        <w:tc>
          <w:tcPr>
            <w:tcW w:w="0" w:type="auto"/>
            <w:vAlign w:val="center"/>
            <w:hideMark/>
          </w:tcPr>
          <w:p w14:paraId="3370AB19" w14:textId="77777777" w:rsidR="00795245" w:rsidRDefault="00795245">
            <w:r>
              <w:t>Plumbers</w:t>
            </w:r>
          </w:p>
        </w:tc>
        <w:tc>
          <w:tcPr>
            <w:tcW w:w="0" w:type="auto"/>
            <w:vAlign w:val="center"/>
            <w:hideMark/>
          </w:tcPr>
          <w:p w14:paraId="0460A019" w14:textId="77777777" w:rsidR="00795245" w:rsidRDefault="00795245">
            <w:r>
              <w:t>Fixture connection (sinks/toilets)</w:t>
            </w:r>
          </w:p>
        </w:tc>
        <w:tc>
          <w:tcPr>
            <w:tcW w:w="0" w:type="auto"/>
            <w:vAlign w:val="center"/>
            <w:hideMark/>
          </w:tcPr>
          <w:p w14:paraId="09EA9389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13284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92BC" w14:textId="77777777" w:rsidR="00795245" w:rsidRDefault="00795245">
            <w:r>
              <w:rPr>
                <w:rStyle w:val="Strong"/>
              </w:rPr>
              <w:t>Plumbing</w:t>
            </w:r>
          </w:p>
        </w:tc>
        <w:tc>
          <w:tcPr>
            <w:tcW w:w="0" w:type="auto"/>
            <w:vAlign w:val="center"/>
            <w:hideMark/>
          </w:tcPr>
          <w:p w14:paraId="74FEE307" w14:textId="77777777" w:rsidR="00795245" w:rsidRDefault="00795245">
            <w:r>
              <w:t>Pipefitters</w:t>
            </w:r>
          </w:p>
        </w:tc>
        <w:tc>
          <w:tcPr>
            <w:tcW w:w="0" w:type="auto"/>
            <w:vAlign w:val="center"/>
            <w:hideMark/>
          </w:tcPr>
          <w:p w14:paraId="71586E3D" w14:textId="77777777" w:rsidR="00795245" w:rsidRDefault="00795245">
            <w:r>
              <w:t>Gas line installation</w:t>
            </w:r>
          </w:p>
        </w:tc>
        <w:tc>
          <w:tcPr>
            <w:tcW w:w="0" w:type="auto"/>
            <w:vAlign w:val="center"/>
            <w:hideMark/>
          </w:tcPr>
          <w:p w14:paraId="688A0D2C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0F2E5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FC03" w14:textId="77777777" w:rsidR="00795245" w:rsidRDefault="00795245">
            <w:r>
              <w:rPr>
                <w:rStyle w:val="Strong"/>
              </w:rPr>
              <w:t>Plumbing</w:t>
            </w:r>
          </w:p>
        </w:tc>
        <w:tc>
          <w:tcPr>
            <w:tcW w:w="0" w:type="auto"/>
            <w:vAlign w:val="center"/>
            <w:hideMark/>
          </w:tcPr>
          <w:p w14:paraId="05EEADA0" w14:textId="77777777" w:rsidR="00795245" w:rsidRDefault="00795245">
            <w:r>
              <w:t>Pipefitters</w:t>
            </w:r>
          </w:p>
        </w:tc>
        <w:tc>
          <w:tcPr>
            <w:tcW w:w="0" w:type="auto"/>
            <w:vAlign w:val="center"/>
            <w:hideMark/>
          </w:tcPr>
          <w:p w14:paraId="30877EE2" w14:textId="77777777" w:rsidR="00795245" w:rsidRDefault="00795245">
            <w:r>
              <w:t>Water line pressure testing</w:t>
            </w:r>
          </w:p>
        </w:tc>
        <w:tc>
          <w:tcPr>
            <w:tcW w:w="0" w:type="auto"/>
            <w:vAlign w:val="center"/>
            <w:hideMark/>
          </w:tcPr>
          <w:p w14:paraId="591B80F0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6B492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E7B8" w14:textId="77777777" w:rsidR="00795245" w:rsidRDefault="00795245">
            <w:r>
              <w:rPr>
                <w:rStyle w:val="Strong"/>
              </w:rPr>
              <w:lastRenderedPageBreak/>
              <w:t>Plumbing</w:t>
            </w:r>
          </w:p>
        </w:tc>
        <w:tc>
          <w:tcPr>
            <w:tcW w:w="0" w:type="auto"/>
            <w:vAlign w:val="center"/>
            <w:hideMark/>
          </w:tcPr>
          <w:p w14:paraId="2BAA816B" w14:textId="77777777" w:rsidR="00795245" w:rsidRDefault="00795245">
            <w:r>
              <w:t>Septic or Sewer Specialists</w:t>
            </w:r>
          </w:p>
        </w:tc>
        <w:tc>
          <w:tcPr>
            <w:tcW w:w="0" w:type="auto"/>
            <w:vAlign w:val="center"/>
            <w:hideMark/>
          </w:tcPr>
          <w:p w14:paraId="4733BE36" w14:textId="77777777" w:rsidR="00795245" w:rsidRDefault="00795245">
            <w:r>
              <w:t>Septic tank installation</w:t>
            </w:r>
          </w:p>
        </w:tc>
        <w:tc>
          <w:tcPr>
            <w:tcW w:w="0" w:type="auto"/>
            <w:vAlign w:val="center"/>
            <w:hideMark/>
          </w:tcPr>
          <w:p w14:paraId="2714FD61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3B67D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E619" w14:textId="77777777" w:rsidR="00795245" w:rsidRDefault="00795245">
            <w:r>
              <w:rPr>
                <w:rStyle w:val="Strong"/>
              </w:rPr>
              <w:t>Plumbing</w:t>
            </w:r>
          </w:p>
        </w:tc>
        <w:tc>
          <w:tcPr>
            <w:tcW w:w="0" w:type="auto"/>
            <w:vAlign w:val="center"/>
            <w:hideMark/>
          </w:tcPr>
          <w:p w14:paraId="70E538E7" w14:textId="77777777" w:rsidR="00795245" w:rsidRDefault="00795245">
            <w:r>
              <w:t>Septic or Sewer Specialists</w:t>
            </w:r>
          </w:p>
        </w:tc>
        <w:tc>
          <w:tcPr>
            <w:tcW w:w="0" w:type="auto"/>
            <w:vAlign w:val="center"/>
            <w:hideMark/>
          </w:tcPr>
          <w:p w14:paraId="24C4DE72" w14:textId="77777777" w:rsidR="00795245" w:rsidRDefault="00795245">
            <w:r>
              <w:t>Sewer line trenching and connection</w:t>
            </w:r>
          </w:p>
        </w:tc>
        <w:tc>
          <w:tcPr>
            <w:tcW w:w="0" w:type="auto"/>
            <w:vAlign w:val="center"/>
            <w:hideMark/>
          </w:tcPr>
          <w:p w14:paraId="2F967DE0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004A1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AC06" w14:textId="77777777" w:rsidR="00795245" w:rsidRDefault="00795245">
            <w:r>
              <w:rPr>
                <w:rStyle w:val="Strong"/>
              </w:rPr>
              <w:t>Plumbing</w:t>
            </w:r>
          </w:p>
        </w:tc>
        <w:tc>
          <w:tcPr>
            <w:tcW w:w="0" w:type="auto"/>
            <w:vAlign w:val="center"/>
            <w:hideMark/>
          </w:tcPr>
          <w:p w14:paraId="744A2E9B" w14:textId="77777777" w:rsidR="00795245" w:rsidRDefault="00795245">
            <w:r>
              <w:t>Fixture Installers</w:t>
            </w:r>
          </w:p>
        </w:tc>
        <w:tc>
          <w:tcPr>
            <w:tcW w:w="0" w:type="auto"/>
            <w:vAlign w:val="center"/>
            <w:hideMark/>
          </w:tcPr>
          <w:p w14:paraId="5CEAD4A3" w14:textId="77777777" w:rsidR="00795245" w:rsidRDefault="00795245">
            <w:r>
              <w:t>Installing showers/bathtubs</w:t>
            </w:r>
          </w:p>
        </w:tc>
        <w:tc>
          <w:tcPr>
            <w:tcW w:w="0" w:type="auto"/>
            <w:vAlign w:val="center"/>
            <w:hideMark/>
          </w:tcPr>
          <w:p w14:paraId="37EC5372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530E1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249F" w14:textId="77777777" w:rsidR="00795245" w:rsidRDefault="00795245">
            <w:r>
              <w:rPr>
                <w:rStyle w:val="Strong"/>
              </w:rPr>
              <w:t>Plumbing</w:t>
            </w:r>
          </w:p>
        </w:tc>
        <w:tc>
          <w:tcPr>
            <w:tcW w:w="0" w:type="auto"/>
            <w:vAlign w:val="center"/>
            <w:hideMark/>
          </w:tcPr>
          <w:p w14:paraId="7E5AB995" w14:textId="77777777" w:rsidR="00795245" w:rsidRDefault="00795245">
            <w:r>
              <w:t>Fixture Installers</w:t>
            </w:r>
          </w:p>
        </w:tc>
        <w:tc>
          <w:tcPr>
            <w:tcW w:w="0" w:type="auto"/>
            <w:vAlign w:val="center"/>
            <w:hideMark/>
          </w:tcPr>
          <w:p w14:paraId="798E7ED7" w14:textId="77777777" w:rsidR="00795245" w:rsidRDefault="00795245">
            <w:r>
              <w:t>Leak testing fixtures</w:t>
            </w:r>
          </w:p>
        </w:tc>
        <w:tc>
          <w:tcPr>
            <w:tcW w:w="0" w:type="auto"/>
            <w:vAlign w:val="center"/>
            <w:hideMark/>
          </w:tcPr>
          <w:p w14:paraId="6AA4E5BB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4D6B1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BFA2" w14:textId="77777777" w:rsidR="00795245" w:rsidRDefault="00795245">
            <w:r>
              <w:rPr>
                <w:rStyle w:val="Strong"/>
              </w:rPr>
              <w:t>Insulation and Moisture Protection</w:t>
            </w:r>
          </w:p>
        </w:tc>
        <w:tc>
          <w:tcPr>
            <w:tcW w:w="0" w:type="auto"/>
            <w:vAlign w:val="center"/>
            <w:hideMark/>
          </w:tcPr>
          <w:p w14:paraId="55B09286" w14:textId="77777777" w:rsidR="00795245" w:rsidRDefault="00795245">
            <w:r>
              <w:t>Insulation Contractors</w:t>
            </w:r>
          </w:p>
        </w:tc>
        <w:tc>
          <w:tcPr>
            <w:tcW w:w="0" w:type="auto"/>
            <w:vAlign w:val="center"/>
            <w:hideMark/>
          </w:tcPr>
          <w:p w14:paraId="71F2155D" w14:textId="77777777" w:rsidR="00795245" w:rsidRDefault="00795245">
            <w:r>
              <w:t>Wall/attic insulation blowing</w:t>
            </w:r>
          </w:p>
        </w:tc>
        <w:tc>
          <w:tcPr>
            <w:tcW w:w="0" w:type="auto"/>
            <w:vAlign w:val="center"/>
            <w:hideMark/>
          </w:tcPr>
          <w:p w14:paraId="6F2A8632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1F94C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7C36" w14:textId="77777777" w:rsidR="00795245" w:rsidRDefault="00795245">
            <w:r>
              <w:rPr>
                <w:rStyle w:val="Strong"/>
              </w:rPr>
              <w:t>Insulation and Moisture Protection</w:t>
            </w:r>
          </w:p>
        </w:tc>
        <w:tc>
          <w:tcPr>
            <w:tcW w:w="0" w:type="auto"/>
            <w:vAlign w:val="center"/>
            <w:hideMark/>
          </w:tcPr>
          <w:p w14:paraId="332AE51B" w14:textId="77777777" w:rsidR="00795245" w:rsidRDefault="00795245">
            <w:r>
              <w:t>Insulation Contractors</w:t>
            </w:r>
          </w:p>
        </w:tc>
        <w:tc>
          <w:tcPr>
            <w:tcW w:w="0" w:type="auto"/>
            <w:vAlign w:val="center"/>
            <w:hideMark/>
          </w:tcPr>
          <w:p w14:paraId="0FA40D36" w14:textId="77777777" w:rsidR="00795245" w:rsidRDefault="00795245">
            <w:r>
              <w:t>Floor insulation fitting</w:t>
            </w:r>
          </w:p>
        </w:tc>
        <w:tc>
          <w:tcPr>
            <w:tcW w:w="0" w:type="auto"/>
            <w:vAlign w:val="center"/>
            <w:hideMark/>
          </w:tcPr>
          <w:p w14:paraId="239B8046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3CAC2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E34C" w14:textId="77777777" w:rsidR="00795245" w:rsidRDefault="00795245">
            <w:r>
              <w:rPr>
                <w:rStyle w:val="Strong"/>
              </w:rPr>
              <w:t>Insulation and Moisture Protection</w:t>
            </w:r>
          </w:p>
        </w:tc>
        <w:tc>
          <w:tcPr>
            <w:tcW w:w="0" w:type="auto"/>
            <w:vAlign w:val="center"/>
            <w:hideMark/>
          </w:tcPr>
          <w:p w14:paraId="5EFD95BA" w14:textId="77777777" w:rsidR="00795245" w:rsidRDefault="00795245">
            <w:r>
              <w:t>Vapor Barrier Installers</w:t>
            </w:r>
          </w:p>
        </w:tc>
        <w:tc>
          <w:tcPr>
            <w:tcW w:w="0" w:type="auto"/>
            <w:vAlign w:val="center"/>
            <w:hideMark/>
          </w:tcPr>
          <w:p w14:paraId="4165E679" w14:textId="77777777" w:rsidR="00795245" w:rsidRDefault="00795245">
            <w:r>
              <w:t>Barrier sheet installation</w:t>
            </w:r>
          </w:p>
        </w:tc>
        <w:tc>
          <w:tcPr>
            <w:tcW w:w="0" w:type="auto"/>
            <w:vAlign w:val="center"/>
            <w:hideMark/>
          </w:tcPr>
          <w:p w14:paraId="7D478AFE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600D3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F84C" w14:textId="77777777" w:rsidR="00795245" w:rsidRDefault="00795245">
            <w:r>
              <w:rPr>
                <w:rStyle w:val="Strong"/>
              </w:rPr>
              <w:t>Insulation and Moisture Protection</w:t>
            </w:r>
          </w:p>
        </w:tc>
        <w:tc>
          <w:tcPr>
            <w:tcW w:w="0" w:type="auto"/>
            <w:vAlign w:val="center"/>
            <w:hideMark/>
          </w:tcPr>
          <w:p w14:paraId="04234FD5" w14:textId="77777777" w:rsidR="00795245" w:rsidRDefault="00795245">
            <w:r>
              <w:t>Vapor Barrier Installers</w:t>
            </w:r>
          </w:p>
        </w:tc>
        <w:tc>
          <w:tcPr>
            <w:tcW w:w="0" w:type="auto"/>
            <w:vAlign w:val="center"/>
            <w:hideMark/>
          </w:tcPr>
          <w:p w14:paraId="59BA5826" w14:textId="77777777" w:rsidR="00795245" w:rsidRDefault="00795245">
            <w:r>
              <w:t>Sealing joints</w:t>
            </w:r>
          </w:p>
        </w:tc>
        <w:tc>
          <w:tcPr>
            <w:tcW w:w="0" w:type="auto"/>
            <w:vAlign w:val="center"/>
            <w:hideMark/>
          </w:tcPr>
          <w:p w14:paraId="5CD4855E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4566A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3DE8" w14:textId="77777777" w:rsidR="00795245" w:rsidRDefault="00795245">
            <w:r>
              <w:rPr>
                <w:rStyle w:val="Strong"/>
              </w:rPr>
              <w:t>Insulation and Moisture Protection</w:t>
            </w:r>
          </w:p>
        </w:tc>
        <w:tc>
          <w:tcPr>
            <w:tcW w:w="0" w:type="auto"/>
            <w:vAlign w:val="center"/>
            <w:hideMark/>
          </w:tcPr>
          <w:p w14:paraId="3606EA7D" w14:textId="77777777" w:rsidR="00795245" w:rsidRDefault="00795245">
            <w:r>
              <w:t>Soundproofing Specialists</w:t>
            </w:r>
          </w:p>
        </w:tc>
        <w:tc>
          <w:tcPr>
            <w:tcW w:w="0" w:type="auto"/>
            <w:vAlign w:val="center"/>
            <w:hideMark/>
          </w:tcPr>
          <w:p w14:paraId="425E84F8" w14:textId="77777777" w:rsidR="00795245" w:rsidRDefault="00795245">
            <w:r>
              <w:t>Acoustic material application</w:t>
            </w:r>
          </w:p>
        </w:tc>
        <w:tc>
          <w:tcPr>
            <w:tcW w:w="0" w:type="auto"/>
            <w:vAlign w:val="center"/>
            <w:hideMark/>
          </w:tcPr>
          <w:p w14:paraId="3F1FE37A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516E8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BE61" w14:textId="77777777" w:rsidR="00795245" w:rsidRDefault="00795245">
            <w:r>
              <w:rPr>
                <w:rStyle w:val="Strong"/>
              </w:rPr>
              <w:t>Insulation and Moisture Protection</w:t>
            </w:r>
          </w:p>
        </w:tc>
        <w:tc>
          <w:tcPr>
            <w:tcW w:w="0" w:type="auto"/>
            <w:vAlign w:val="center"/>
            <w:hideMark/>
          </w:tcPr>
          <w:p w14:paraId="151B43EA" w14:textId="77777777" w:rsidR="00795245" w:rsidRDefault="00795245">
            <w:r>
              <w:t>Soundproofing Specialists</w:t>
            </w:r>
          </w:p>
        </w:tc>
        <w:tc>
          <w:tcPr>
            <w:tcW w:w="0" w:type="auto"/>
            <w:vAlign w:val="center"/>
            <w:hideMark/>
          </w:tcPr>
          <w:p w14:paraId="52093615" w14:textId="77777777" w:rsidR="00795245" w:rsidRDefault="00795245">
            <w:r>
              <w:t>Testing sound levels</w:t>
            </w:r>
          </w:p>
        </w:tc>
        <w:tc>
          <w:tcPr>
            <w:tcW w:w="0" w:type="auto"/>
            <w:vAlign w:val="center"/>
            <w:hideMark/>
          </w:tcPr>
          <w:p w14:paraId="466CA7CF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14E77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DD02" w14:textId="77777777" w:rsidR="00795245" w:rsidRDefault="00795245">
            <w:r>
              <w:rPr>
                <w:rStyle w:val="Strong"/>
              </w:rPr>
              <w:t>Drywall</w:t>
            </w:r>
          </w:p>
        </w:tc>
        <w:tc>
          <w:tcPr>
            <w:tcW w:w="0" w:type="auto"/>
            <w:vAlign w:val="center"/>
            <w:hideMark/>
          </w:tcPr>
          <w:p w14:paraId="425D4AED" w14:textId="77777777" w:rsidR="00795245" w:rsidRDefault="00795245">
            <w:r>
              <w:t>Drywall Hangers</w:t>
            </w:r>
          </w:p>
        </w:tc>
        <w:tc>
          <w:tcPr>
            <w:tcW w:w="0" w:type="auto"/>
            <w:vAlign w:val="center"/>
            <w:hideMark/>
          </w:tcPr>
          <w:p w14:paraId="10103E97" w14:textId="77777777" w:rsidR="00795245" w:rsidRDefault="00795245">
            <w:r>
              <w:t>Measuring and cutting boards</w:t>
            </w:r>
          </w:p>
        </w:tc>
        <w:tc>
          <w:tcPr>
            <w:tcW w:w="0" w:type="auto"/>
            <w:vAlign w:val="center"/>
            <w:hideMark/>
          </w:tcPr>
          <w:p w14:paraId="5A3DEE30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4FE65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57A4" w14:textId="77777777" w:rsidR="00795245" w:rsidRDefault="00795245">
            <w:r>
              <w:rPr>
                <w:rStyle w:val="Strong"/>
              </w:rPr>
              <w:t>Drywall</w:t>
            </w:r>
          </w:p>
        </w:tc>
        <w:tc>
          <w:tcPr>
            <w:tcW w:w="0" w:type="auto"/>
            <w:vAlign w:val="center"/>
            <w:hideMark/>
          </w:tcPr>
          <w:p w14:paraId="4602ECFE" w14:textId="77777777" w:rsidR="00795245" w:rsidRDefault="00795245">
            <w:r>
              <w:t>Drywall Hangers</w:t>
            </w:r>
          </w:p>
        </w:tc>
        <w:tc>
          <w:tcPr>
            <w:tcW w:w="0" w:type="auto"/>
            <w:vAlign w:val="center"/>
            <w:hideMark/>
          </w:tcPr>
          <w:p w14:paraId="794AB1DF" w14:textId="77777777" w:rsidR="00795245" w:rsidRDefault="00795245">
            <w:r>
              <w:t>Hanging and securing boards</w:t>
            </w:r>
          </w:p>
        </w:tc>
        <w:tc>
          <w:tcPr>
            <w:tcW w:w="0" w:type="auto"/>
            <w:vAlign w:val="center"/>
            <w:hideMark/>
          </w:tcPr>
          <w:p w14:paraId="4196C3E7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5AD61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31DF" w14:textId="77777777" w:rsidR="00795245" w:rsidRDefault="00795245">
            <w:r>
              <w:rPr>
                <w:rStyle w:val="Strong"/>
              </w:rPr>
              <w:t>Drywall</w:t>
            </w:r>
          </w:p>
        </w:tc>
        <w:tc>
          <w:tcPr>
            <w:tcW w:w="0" w:type="auto"/>
            <w:vAlign w:val="center"/>
            <w:hideMark/>
          </w:tcPr>
          <w:p w14:paraId="38261633" w14:textId="77777777" w:rsidR="00795245" w:rsidRDefault="00795245">
            <w:r>
              <w:t>Tapers and Finishers</w:t>
            </w:r>
          </w:p>
        </w:tc>
        <w:tc>
          <w:tcPr>
            <w:tcW w:w="0" w:type="auto"/>
            <w:vAlign w:val="center"/>
            <w:hideMark/>
          </w:tcPr>
          <w:p w14:paraId="282E625E" w14:textId="77777777" w:rsidR="00795245" w:rsidRDefault="00795245">
            <w:r>
              <w:t>Applying joint compound</w:t>
            </w:r>
          </w:p>
        </w:tc>
        <w:tc>
          <w:tcPr>
            <w:tcW w:w="0" w:type="auto"/>
            <w:vAlign w:val="center"/>
            <w:hideMark/>
          </w:tcPr>
          <w:p w14:paraId="168080B3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7CE1F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6313" w14:textId="77777777" w:rsidR="00795245" w:rsidRDefault="00795245">
            <w:r>
              <w:rPr>
                <w:rStyle w:val="Strong"/>
              </w:rPr>
              <w:t>Drywall</w:t>
            </w:r>
          </w:p>
        </w:tc>
        <w:tc>
          <w:tcPr>
            <w:tcW w:w="0" w:type="auto"/>
            <w:vAlign w:val="center"/>
            <w:hideMark/>
          </w:tcPr>
          <w:p w14:paraId="310DBC66" w14:textId="77777777" w:rsidR="00795245" w:rsidRDefault="00795245">
            <w:r>
              <w:t>Tapers and Finishers</w:t>
            </w:r>
          </w:p>
        </w:tc>
        <w:tc>
          <w:tcPr>
            <w:tcW w:w="0" w:type="auto"/>
            <w:vAlign w:val="center"/>
            <w:hideMark/>
          </w:tcPr>
          <w:p w14:paraId="77016F7D" w14:textId="77777777" w:rsidR="00795245" w:rsidRDefault="00795245">
            <w:r>
              <w:t>Sanding and smoothing</w:t>
            </w:r>
          </w:p>
        </w:tc>
        <w:tc>
          <w:tcPr>
            <w:tcW w:w="0" w:type="auto"/>
            <w:vAlign w:val="center"/>
            <w:hideMark/>
          </w:tcPr>
          <w:p w14:paraId="0D1F17D5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06445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CFB3" w14:textId="77777777" w:rsidR="00795245" w:rsidRDefault="00795245">
            <w:r>
              <w:rPr>
                <w:rStyle w:val="Strong"/>
              </w:rPr>
              <w:t>Drywall</w:t>
            </w:r>
          </w:p>
        </w:tc>
        <w:tc>
          <w:tcPr>
            <w:tcW w:w="0" w:type="auto"/>
            <w:vAlign w:val="center"/>
            <w:hideMark/>
          </w:tcPr>
          <w:p w14:paraId="5844B59B" w14:textId="77777777" w:rsidR="00795245" w:rsidRDefault="00795245">
            <w:r>
              <w:t>Texturing Specialists</w:t>
            </w:r>
          </w:p>
        </w:tc>
        <w:tc>
          <w:tcPr>
            <w:tcW w:w="0" w:type="auto"/>
            <w:vAlign w:val="center"/>
            <w:hideMark/>
          </w:tcPr>
          <w:p w14:paraId="5EF7E242" w14:textId="77777777" w:rsidR="00795245" w:rsidRDefault="00795245">
            <w:r>
              <w:t>Applying knockdown texture</w:t>
            </w:r>
          </w:p>
        </w:tc>
        <w:tc>
          <w:tcPr>
            <w:tcW w:w="0" w:type="auto"/>
            <w:vAlign w:val="center"/>
            <w:hideMark/>
          </w:tcPr>
          <w:p w14:paraId="66AFEDD8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17C2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E8D5" w14:textId="77777777" w:rsidR="00795245" w:rsidRDefault="00795245">
            <w:r>
              <w:rPr>
                <w:rStyle w:val="Strong"/>
              </w:rPr>
              <w:t>Drywall</w:t>
            </w:r>
          </w:p>
        </w:tc>
        <w:tc>
          <w:tcPr>
            <w:tcW w:w="0" w:type="auto"/>
            <w:vAlign w:val="center"/>
            <w:hideMark/>
          </w:tcPr>
          <w:p w14:paraId="2F1ED64C" w14:textId="77777777" w:rsidR="00795245" w:rsidRDefault="00795245">
            <w:r>
              <w:t>Texturing Specialists</w:t>
            </w:r>
          </w:p>
        </w:tc>
        <w:tc>
          <w:tcPr>
            <w:tcW w:w="0" w:type="auto"/>
            <w:vAlign w:val="center"/>
            <w:hideMark/>
          </w:tcPr>
          <w:p w14:paraId="4D0FEDD0" w14:textId="77777777" w:rsidR="00795245" w:rsidRDefault="00795245">
            <w:r>
              <w:t>Smooth finish application</w:t>
            </w:r>
          </w:p>
        </w:tc>
        <w:tc>
          <w:tcPr>
            <w:tcW w:w="0" w:type="auto"/>
            <w:vAlign w:val="center"/>
            <w:hideMark/>
          </w:tcPr>
          <w:p w14:paraId="772313FC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68D43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F805" w14:textId="77777777" w:rsidR="00795245" w:rsidRDefault="00795245">
            <w:r>
              <w:rPr>
                <w:rStyle w:val="Strong"/>
              </w:rPr>
              <w:t>Interiors / Finishes</w:t>
            </w:r>
          </w:p>
        </w:tc>
        <w:tc>
          <w:tcPr>
            <w:tcW w:w="0" w:type="auto"/>
            <w:vAlign w:val="center"/>
            <w:hideMark/>
          </w:tcPr>
          <w:p w14:paraId="32159F4D" w14:textId="77777777" w:rsidR="00795245" w:rsidRDefault="00795245">
            <w:r>
              <w:t>Painters</w:t>
            </w:r>
          </w:p>
        </w:tc>
        <w:tc>
          <w:tcPr>
            <w:tcW w:w="0" w:type="auto"/>
            <w:vAlign w:val="center"/>
            <w:hideMark/>
          </w:tcPr>
          <w:p w14:paraId="028D0B64" w14:textId="77777777" w:rsidR="00795245" w:rsidRDefault="00795245">
            <w:r>
              <w:t>Surface prep (taping/sanding)</w:t>
            </w:r>
          </w:p>
        </w:tc>
        <w:tc>
          <w:tcPr>
            <w:tcW w:w="0" w:type="auto"/>
            <w:vAlign w:val="center"/>
            <w:hideMark/>
          </w:tcPr>
          <w:p w14:paraId="77FABA91" w14:textId="77777777" w:rsidR="00795245" w:rsidRDefault="00795245">
            <w:r>
              <w:rPr>
                <w:rFonts w:ascii="Segoe UI Symbol" w:hAnsi="Segoe UI Symbol" w:cs="Segoe UI Symbol"/>
              </w:rPr>
              <w:t>★★☆☆☆</w:t>
            </w:r>
          </w:p>
        </w:tc>
      </w:tr>
      <w:tr w:rsidR="00795245" w14:paraId="78F79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EA74" w14:textId="77777777" w:rsidR="00795245" w:rsidRDefault="00795245">
            <w:r>
              <w:rPr>
                <w:rStyle w:val="Strong"/>
              </w:rPr>
              <w:t>Interiors / Finishes</w:t>
            </w:r>
          </w:p>
        </w:tc>
        <w:tc>
          <w:tcPr>
            <w:tcW w:w="0" w:type="auto"/>
            <w:vAlign w:val="center"/>
            <w:hideMark/>
          </w:tcPr>
          <w:p w14:paraId="4BAD3DC1" w14:textId="77777777" w:rsidR="00795245" w:rsidRDefault="00795245">
            <w:r>
              <w:t>Painters</w:t>
            </w:r>
          </w:p>
        </w:tc>
        <w:tc>
          <w:tcPr>
            <w:tcW w:w="0" w:type="auto"/>
            <w:vAlign w:val="center"/>
            <w:hideMark/>
          </w:tcPr>
          <w:p w14:paraId="5026F83E" w14:textId="77777777" w:rsidR="00795245" w:rsidRDefault="00795245">
            <w:r>
              <w:t>Applying interior paint</w:t>
            </w:r>
          </w:p>
        </w:tc>
        <w:tc>
          <w:tcPr>
            <w:tcW w:w="0" w:type="auto"/>
            <w:vAlign w:val="center"/>
            <w:hideMark/>
          </w:tcPr>
          <w:p w14:paraId="020E4848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4BAEB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5F83" w14:textId="77777777" w:rsidR="00795245" w:rsidRDefault="00795245">
            <w:r>
              <w:rPr>
                <w:rStyle w:val="Strong"/>
              </w:rPr>
              <w:t>Interiors / Finishes</w:t>
            </w:r>
          </w:p>
        </w:tc>
        <w:tc>
          <w:tcPr>
            <w:tcW w:w="0" w:type="auto"/>
            <w:vAlign w:val="center"/>
            <w:hideMark/>
          </w:tcPr>
          <w:p w14:paraId="28A9F896" w14:textId="77777777" w:rsidR="00795245" w:rsidRDefault="00795245">
            <w:r>
              <w:t>Tile Setters</w:t>
            </w:r>
          </w:p>
        </w:tc>
        <w:tc>
          <w:tcPr>
            <w:tcW w:w="0" w:type="auto"/>
            <w:vAlign w:val="center"/>
            <w:hideMark/>
          </w:tcPr>
          <w:p w14:paraId="1BB25DB9" w14:textId="77777777" w:rsidR="00795245" w:rsidRDefault="00795245">
            <w:r>
              <w:t>Tile cutting and layout</w:t>
            </w:r>
          </w:p>
        </w:tc>
        <w:tc>
          <w:tcPr>
            <w:tcW w:w="0" w:type="auto"/>
            <w:vAlign w:val="center"/>
            <w:hideMark/>
          </w:tcPr>
          <w:p w14:paraId="24C243C5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49909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A9B9" w14:textId="77777777" w:rsidR="00795245" w:rsidRDefault="00795245">
            <w:r>
              <w:rPr>
                <w:rStyle w:val="Strong"/>
              </w:rPr>
              <w:t>Interiors / Finishes</w:t>
            </w:r>
          </w:p>
        </w:tc>
        <w:tc>
          <w:tcPr>
            <w:tcW w:w="0" w:type="auto"/>
            <w:vAlign w:val="center"/>
            <w:hideMark/>
          </w:tcPr>
          <w:p w14:paraId="2730E624" w14:textId="77777777" w:rsidR="00795245" w:rsidRDefault="00795245">
            <w:r>
              <w:t>Tile Setters</w:t>
            </w:r>
          </w:p>
        </w:tc>
        <w:tc>
          <w:tcPr>
            <w:tcW w:w="0" w:type="auto"/>
            <w:vAlign w:val="center"/>
            <w:hideMark/>
          </w:tcPr>
          <w:p w14:paraId="19F9B4F1" w14:textId="77777777" w:rsidR="00795245" w:rsidRDefault="00795245">
            <w:r>
              <w:t>Grouting and sealing</w:t>
            </w:r>
          </w:p>
        </w:tc>
        <w:tc>
          <w:tcPr>
            <w:tcW w:w="0" w:type="auto"/>
            <w:vAlign w:val="center"/>
            <w:hideMark/>
          </w:tcPr>
          <w:p w14:paraId="1B9F4E6E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56925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934E" w14:textId="77777777" w:rsidR="00795245" w:rsidRDefault="00795245">
            <w:r>
              <w:rPr>
                <w:rStyle w:val="Strong"/>
              </w:rPr>
              <w:t>Interiors / Finishes</w:t>
            </w:r>
          </w:p>
        </w:tc>
        <w:tc>
          <w:tcPr>
            <w:tcW w:w="0" w:type="auto"/>
            <w:vAlign w:val="center"/>
            <w:hideMark/>
          </w:tcPr>
          <w:p w14:paraId="2889F17A" w14:textId="77777777" w:rsidR="00795245" w:rsidRDefault="00795245">
            <w:r>
              <w:t>Flooring Installers</w:t>
            </w:r>
          </w:p>
        </w:tc>
        <w:tc>
          <w:tcPr>
            <w:tcW w:w="0" w:type="auto"/>
            <w:vAlign w:val="center"/>
            <w:hideMark/>
          </w:tcPr>
          <w:p w14:paraId="4F019C80" w14:textId="77777777" w:rsidR="00795245" w:rsidRDefault="00795245">
            <w:r>
              <w:t>Subfloor preparation</w:t>
            </w:r>
          </w:p>
        </w:tc>
        <w:tc>
          <w:tcPr>
            <w:tcW w:w="0" w:type="auto"/>
            <w:vAlign w:val="center"/>
            <w:hideMark/>
          </w:tcPr>
          <w:p w14:paraId="0BDDC9C6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7D620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ACE9" w14:textId="77777777" w:rsidR="00795245" w:rsidRDefault="00795245">
            <w:r>
              <w:rPr>
                <w:rStyle w:val="Strong"/>
              </w:rPr>
              <w:t>Interiors / Finishes</w:t>
            </w:r>
          </w:p>
        </w:tc>
        <w:tc>
          <w:tcPr>
            <w:tcW w:w="0" w:type="auto"/>
            <w:vAlign w:val="center"/>
            <w:hideMark/>
          </w:tcPr>
          <w:p w14:paraId="2D5C534B" w14:textId="77777777" w:rsidR="00795245" w:rsidRDefault="00795245">
            <w:r>
              <w:t>Flooring Installers</w:t>
            </w:r>
          </w:p>
        </w:tc>
        <w:tc>
          <w:tcPr>
            <w:tcW w:w="0" w:type="auto"/>
            <w:vAlign w:val="center"/>
            <w:hideMark/>
          </w:tcPr>
          <w:p w14:paraId="49F42642" w14:textId="77777777" w:rsidR="00795245" w:rsidRDefault="00795245">
            <w:r>
              <w:t>Installing hardwood/carpet/vinyl</w:t>
            </w:r>
          </w:p>
        </w:tc>
        <w:tc>
          <w:tcPr>
            <w:tcW w:w="0" w:type="auto"/>
            <w:vAlign w:val="center"/>
            <w:hideMark/>
          </w:tcPr>
          <w:p w14:paraId="366C8CCA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1DA94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018D" w14:textId="77777777" w:rsidR="00795245" w:rsidRDefault="00795245">
            <w:r>
              <w:rPr>
                <w:rStyle w:val="Strong"/>
              </w:rPr>
              <w:t>Interiors / Finishes</w:t>
            </w:r>
          </w:p>
        </w:tc>
        <w:tc>
          <w:tcPr>
            <w:tcW w:w="0" w:type="auto"/>
            <w:vAlign w:val="center"/>
            <w:hideMark/>
          </w:tcPr>
          <w:p w14:paraId="67AA5151" w14:textId="77777777" w:rsidR="00795245" w:rsidRDefault="00795245">
            <w:r>
              <w:t>Trim Carpenters</w:t>
            </w:r>
          </w:p>
        </w:tc>
        <w:tc>
          <w:tcPr>
            <w:tcW w:w="0" w:type="auto"/>
            <w:vAlign w:val="center"/>
            <w:hideMark/>
          </w:tcPr>
          <w:p w14:paraId="0BFE7B21" w14:textId="77777777" w:rsidR="00795245" w:rsidRDefault="00795245">
            <w:r>
              <w:t>Cutting and fitting trim</w:t>
            </w:r>
          </w:p>
        </w:tc>
        <w:tc>
          <w:tcPr>
            <w:tcW w:w="0" w:type="auto"/>
            <w:vAlign w:val="center"/>
            <w:hideMark/>
          </w:tcPr>
          <w:p w14:paraId="3CC64747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5918A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EC8E" w14:textId="77777777" w:rsidR="00795245" w:rsidRDefault="00795245">
            <w:r>
              <w:rPr>
                <w:rStyle w:val="Strong"/>
              </w:rPr>
              <w:t>Interiors / Finishes</w:t>
            </w:r>
          </w:p>
        </w:tc>
        <w:tc>
          <w:tcPr>
            <w:tcW w:w="0" w:type="auto"/>
            <w:vAlign w:val="center"/>
            <w:hideMark/>
          </w:tcPr>
          <w:p w14:paraId="65A7B63C" w14:textId="77777777" w:rsidR="00795245" w:rsidRDefault="00795245">
            <w:r>
              <w:t>Trim Carpenters</w:t>
            </w:r>
          </w:p>
        </w:tc>
        <w:tc>
          <w:tcPr>
            <w:tcW w:w="0" w:type="auto"/>
            <w:vAlign w:val="center"/>
            <w:hideMark/>
          </w:tcPr>
          <w:p w14:paraId="6E0713E8" w14:textId="77777777" w:rsidR="00795245" w:rsidRDefault="00795245">
            <w:r>
              <w:t>Installing built-ins</w:t>
            </w:r>
          </w:p>
        </w:tc>
        <w:tc>
          <w:tcPr>
            <w:tcW w:w="0" w:type="auto"/>
            <w:vAlign w:val="center"/>
            <w:hideMark/>
          </w:tcPr>
          <w:p w14:paraId="2093971B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3F59A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1AD8" w14:textId="77777777" w:rsidR="00795245" w:rsidRDefault="00795245">
            <w:r>
              <w:rPr>
                <w:rStyle w:val="Strong"/>
              </w:rPr>
              <w:t>Interiors / Finishes</w:t>
            </w:r>
          </w:p>
        </w:tc>
        <w:tc>
          <w:tcPr>
            <w:tcW w:w="0" w:type="auto"/>
            <w:vAlign w:val="center"/>
            <w:hideMark/>
          </w:tcPr>
          <w:p w14:paraId="6B6DA7C2" w14:textId="77777777" w:rsidR="00795245" w:rsidRDefault="00795245">
            <w:r>
              <w:t>Wallpaper Hangers</w:t>
            </w:r>
          </w:p>
        </w:tc>
        <w:tc>
          <w:tcPr>
            <w:tcW w:w="0" w:type="auto"/>
            <w:vAlign w:val="center"/>
            <w:hideMark/>
          </w:tcPr>
          <w:p w14:paraId="68C9AEC4" w14:textId="77777777" w:rsidR="00795245" w:rsidRDefault="00795245">
            <w:r>
              <w:t>Wall preparation</w:t>
            </w:r>
          </w:p>
        </w:tc>
        <w:tc>
          <w:tcPr>
            <w:tcW w:w="0" w:type="auto"/>
            <w:vAlign w:val="center"/>
            <w:hideMark/>
          </w:tcPr>
          <w:p w14:paraId="1C42879F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0FD60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87A5" w14:textId="77777777" w:rsidR="00795245" w:rsidRDefault="00795245">
            <w:r>
              <w:rPr>
                <w:rStyle w:val="Strong"/>
              </w:rPr>
              <w:t>Interiors / Finishes</w:t>
            </w:r>
          </w:p>
        </w:tc>
        <w:tc>
          <w:tcPr>
            <w:tcW w:w="0" w:type="auto"/>
            <w:vAlign w:val="center"/>
            <w:hideMark/>
          </w:tcPr>
          <w:p w14:paraId="0E11C153" w14:textId="77777777" w:rsidR="00795245" w:rsidRDefault="00795245">
            <w:r>
              <w:t>Wallpaper Hangers</w:t>
            </w:r>
          </w:p>
        </w:tc>
        <w:tc>
          <w:tcPr>
            <w:tcW w:w="0" w:type="auto"/>
            <w:vAlign w:val="center"/>
            <w:hideMark/>
          </w:tcPr>
          <w:p w14:paraId="5A3254B5" w14:textId="77777777" w:rsidR="00795245" w:rsidRDefault="00795245">
            <w:r>
              <w:t>Pattern matching and hanging</w:t>
            </w:r>
          </w:p>
        </w:tc>
        <w:tc>
          <w:tcPr>
            <w:tcW w:w="0" w:type="auto"/>
            <w:vAlign w:val="center"/>
            <w:hideMark/>
          </w:tcPr>
          <w:p w14:paraId="57E88F80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6FEA3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3D17" w14:textId="77777777" w:rsidR="00795245" w:rsidRDefault="00795245">
            <w:r>
              <w:rPr>
                <w:rStyle w:val="Strong"/>
              </w:rPr>
              <w:t>Kitchen, Bath, and Cabinetry</w:t>
            </w:r>
          </w:p>
        </w:tc>
        <w:tc>
          <w:tcPr>
            <w:tcW w:w="0" w:type="auto"/>
            <w:vAlign w:val="center"/>
            <w:hideMark/>
          </w:tcPr>
          <w:p w14:paraId="685D5007" w14:textId="77777777" w:rsidR="00795245" w:rsidRDefault="00795245">
            <w:r>
              <w:t>Cabinet Makers and Installers</w:t>
            </w:r>
          </w:p>
        </w:tc>
        <w:tc>
          <w:tcPr>
            <w:tcW w:w="0" w:type="auto"/>
            <w:vAlign w:val="center"/>
            <w:hideMark/>
          </w:tcPr>
          <w:p w14:paraId="5ED410FB" w14:textId="77777777" w:rsidR="00795245" w:rsidRDefault="00795245">
            <w:r>
              <w:t>Cabinet assembly</w:t>
            </w:r>
          </w:p>
        </w:tc>
        <w:tc>
          <w:tcPr>
            <w:tcW w:w="0" w:type="auto"/>
            <w:vAlign w:val="center"/>
            <w:hideMark/>
          </w:tcPr>
          <w:p w14:paraId="089C515E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0764B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D380" w14:textId="77777777" w:rsidR="00795245" w:rsidRDefault="00795245">
            <w:r>
              <w:rPr>
                <w:rStyle w:val="Strong"/>
              </w:rPr>
              <w:t>Kitchen, Bath, and Cabinetry</w:t>
            </w:r>
          </w:p>
        </w:tc>
        <w:tc>
          <w:tcPr>
            <w:tcW w:w="0" w:type="auto"/>
            <w:vAlign w:val="center"/>
            <w:hideMark/>
          </w:tcPr>
          <w:p w14:paraId="31CC8AC6" w14:textId="77777777" w:rsidR="00795245" w:rsidRDefault="00795245">
            <w:r>
              <w:t>Cabinet Makers and Installers</w:t>
            </w:r>
          </w:p>
        </w:tc>
        <w:tc>
          <w:tcPr>
            <w:tcW w:w="0" w:type="auto"/>
            <w:vAlign w:val="center"/>
            <w:hideMark/>
          </w:tcPr>
          <w:p w14:paraId="0EF4AD64" w14:textId="77777777" w:rsidR="00795245" w:rsidRDefault="00795245">
            <w:r>
              <w:t>Leveling and securing cabinets</w:t>
            </w:r>
          </w:p>
        </w:tc>
        <w:tc>
          <w:tcPr>
            <w:tcW w:w="0" w:type="auto"/>
            <w:vAlign w:val="center"/>
            <w:hideMark/>
          </w:tcPr>
          <w:p w14:paraId="5BAC988A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00DF6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E9A8" w14:textId="77777777" w:rsidR="00795245" w:rsidRDefault="00795245">
            <w:r>
              <w:rPr>
                <w:rStyle w:val="Strong"/>
              </w:rPr>
              <w:lastRenderedPageBreak/>
              <w:t>Kitchen, Bath, and Cabinetry</w:t>
            </w:r>
          </w:p>
        </w:tc>
        <w:tc>
          <w:tcPr>
            <w:tcW w:w="0" w:type="auto"/>
            <w:vAlign w:val="center"/>
            <w:hideMark/>
          </w:tcPr>
          <w:p w14:paraId="09D0A235" w14:textId="77777777" w:rsidR="00795245" w:rsidRDefault="00795245">
            <w:r>
              <w:t>Countertop Fabricators</w:t>
            </w:r>
          </w:p>
        </w:tc>
        <w:tc>
          <w:tcPr>
            <w:tcW w:w="0" w:type="auto"/>
            <w:vAlign w:val="center"/>
            <w:hideMark/>
          </w:tcPr>
          <w:p w14:paraId="23EB8C5E" w14:textId="77777777" w:rsidR="00795245" w:rsidRDefault="00795245">
            <w:r>
              <w:t>Measuring and cutting countertops</w:t>
            </w:r>
          </w:p>
        </w:tc>
        <w:tc>
          <w:tcPr>
            <w:tcW w:w="0" w:type="auto"/>
            <w:vAlign w:val="center"/>
            <w:hideMark/>
          </w:tcPr>
          <w:p w14:paraId="1E74C612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453AB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D229" w14:textId="77777777" w:rsidR="00795245" w:rsidRDefault="00795245">
            <w:r>
              <w:rPr>
                <w:rStyle w:val="Strong"/>
              </w:rPr>
              <w:t>Kitchen, Bath, and Cabinetry</w:t>
            </w:r>
          </w:p>
        </w:tc>
        <w:tc>
          <w:tcPr>
            <w:tcW w:w="0" w:type="auto"/>
            <w:vAlign w:val="center"/>
            <w:hideMark/>
          </w:tcPr>
          <w:p w14:paraId="26CD1F87" w14:textId="77777777" w:rsidR="00795245" w:rsidRDefault="00795245">
            <w:r>
              <w:t>Countertop Fabricators</w:t>
            </w:r>
          </w:p>
        </w:tc>
        <w:tc>
          <w:tcPr>
            <w:tcW w:w="0" w:type="auto"/>
            <w:vAlign w:val="center"/>
            <w:hideMark/>
          </w:tcPr>
          <w:p w14:paraId="263F389A" w14:textId="77777777" w:rsidR="00795245" w:rsidRDefault="00795245">
            <w:r>
              <w:t>Polishing and edging</w:t>
            </w:r>
          </w:p>
        </w:tc>
        <w:tc>
          <w:tcPr>
            <w:tcW w:w="0" w:type="auto"/>
            <w:vAlign w:val="center"/>
            <w:hideMark/>
          </w:tcPr>
          <w:p w14:paraId="626B30C4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05810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3B665" w14:textId="77777777" w:rsidR="00795245" w:rsidRDefault="00795245">
            <w:r>
              <w:rPr>
                <w:rStyle w:val="Strong"/>
              </w:rPr>
              <w:t>Kitchen, Bath, and Cabinetry</w:t>
            </w:r>
          </w:p>
        </w:tc>
        <w:tc>
          <w:tcPr>
            <w:tcW w:w="0" w:type="auto"/>
            <w:vAlign w:val="center"/>
            <w:hideMark/>
          </w:tcPr>
          <w:p w14:paraId="24592F96" w14:textId="77777777" w:rsidR="00795245" w:rsidRDefault="00795245">
            <w:r>
              <w:t>Appliance Installers</w:t>
            </w:r>
          </w:p>
        </w:tc>
        <w:tc>
          <w:tcPr>
            <w:tcW w:w="0" w:type="auto"/>
            <w:vAlign w:val="center"/>
            <w:hideMark/>
          </w:tcPr>
          <w:p w14:paraId="0C8360BE" w14:textId="77777777" w:rsidR="00795245" w:rsidRDefault="00795245">
            <w:r>
              <w:t>Electrical/gas hookup</w:t>
            </w:r>
          </w:p>
        </w:tc>
        <w:tc>
          <w:tcPr>
            <w:tcW w:w="0" w:type="auto"/>
            <w:vAlign w:val="center"/>
            <w:hideMark/>
          </w:tcPr>
          <w:p w14:paraId="272304EF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67B77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166B" w14:textId="77777777" w:rsidR="00795245" w:rsidRDefault="00795245">
            <w:r>
              <w:rPr>
                <w:rStyle w:val="Strong"/>
              </w:rPr>
              <w:t>Kitchen, Bath, and Cabinetry</w:t>
            </w:r>
          </w:p>
        </w:tc>
        <w:tc>
          <w:tcPr>
            <w:tcW w:w="0" w:type="auto"/>
            <w:vAlign w:val="center"/>
            <w:hideMark/>
          </w:tcPr>
          <w:p w14:paraId="7C04D59E" w14:textId="77777777" w:rsidR="00795245" w:rsidRDefault="00795245">
            <w:r>
              <w:t>Appliance Installers</w:t>
            </w:r>
          </w:p>
        </w:tc>
        <w:tc>
          <w:tcPr>
            <w:tcW w:w="0" w:type="auto"/>
            <w:vAlign w:val="center"/>
            <w:hideMark/>
          </w:tcPr>
          <w:p w14:paraId="60840AED" w14:textId="77777777" w:rsidR="00795245" w:rsidRDefault="00795245">
            <w:r>
              <w:t>Leveling and testing</w:t>
            </w:r>
          </w:p>
        </w:tc>
        <w:tc>
          <w:tcPr>
            <w:tcW w:w="0" w:type="auto"/>
            <w:vAlign w:val="center"/>
            <w:hideMark/>
          </w:tcPr>
          <w:p w14:paraId="44A421F4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1E46C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7AAD" w14:textId="77777777" w:rsidR="00795245" w:rsidRDefault="00795245">
            <w:r>
              <w:rPr>
                <w:rStyle w:val="Strong"/>
              </w:rPr>
              <w:t>Kitchen, Bath, and Cabinetry</w:t>
            </w:r>
          </w:p>
        </w:tc>
        <w:tc>
          <w:tcPr>
            <w:tcW w:w="0" w:type="auto"/>
            <w:vAlign w:val="center"/>
            <w:hideMark/>
          </w:tcPr>
          <w:p w14:paraId="597AF758" w14:textId="77777777" w:rsidR="00795245" w:rsidRDefault="00795245">
            <w:r>
              <w:t>Millwork Specialists</w:t>
            </w:r>
          </w:p>
        </w:tc>
        <w:tc>
          <w:tcPr>
            <w:tcW w:w="0" w:type="auto"/>
            <w:vAlign w:val="center"/>
            <w:hideMark/>
          </w:tcPr>
          <w:p w14:paraId="5D6FC328" w14:textId="77777777" w:rsidR="00795245" w:rsidRDefault="00795245">
            <w:r>
              <w:t>Custom wood cutting</w:t>
            </w:r>
          </w:p>
        </w:tc>
        <w:tc>
          <w:tcPr>
            <w:tcW w:w="0" w:type="auto"/>
            <w:vAlign w:val="center"/>
            <w:hideMark/>
          </w:tcPr>
          <w:p w14:paraId="239ECDB8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1CFE5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E72F" w14:textId="77777777" w:rsidR="00795245" w:rsidRDefault="00795245">
            <w:r>
              <w:rPr>
                <w:rStyle w:val="Strong"/>
              </w:rPr>
              <w:t>Kitchen, Bath, and Cabinetry</w:t>
            </w:r>
          </w:p>
        </w:tc>
        <w:tc>
          <w:tcPr>
            <w:tcW w:w="0" w:type="auto"/>
            <w:vAlign w:val="center"/>
            <w:hideMark/>
          </w:tcPr>
          <w:p w14:paraId="3850C294" w14:textId="77777777" w:rsidR="00795245" w:rsidRDefault="00795245">
            <w:r>
              <w:t>Millwork Specialists</w:t>
            </w:r>
          </w:p>
        </w:tc>
        <w:tc>
          <w:tcPr>
            <w:tcW w:w="0" w:type="auto"/>
            <w:vAlign w:val="center"/>
            <w:hideMark/>
          </w:tcPr>
          <w:p w14:paraId="0D456CB4" w14:textId="77777777" w:rsidR="00795245" w:rsidRDefault="00795245">
            <w:r>
              <w:t>Finishing and staining</w:t>
            </w:r>
          </w:p>
        </w:tc>
        <w:tc>
          <w:tcPr>
            <w:tcW w:w="0" w:type="auto"/>
            <w:vAlign w:val="center"/>
            <w:hideMark/>
          </w:tcPr>
          <w:p w14:paraId="3B67ED10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360D2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730E" w14:textId="77777777" w:rsidR="00795245" w:rsidRDefault="00795245">
            <w:r>
              <w:rPr>
                <w:rStyle w:val="Strong"/>
              </w:rPr>
              <w:t>Specialties and Equipment</w:t>
            </w:r>
          </w:p>
        </w:tc>
        <w:tc>
          <w:tcPr>
            <w:tcW w:w="0" w:type="auto"/>
            <w:vAlign w:val="center"/>
            <w:hideMark/>
          </w:tcPr>
          <w:p w14:paraId="3CCDC34B" w14:textId="77777777" w:rsidR="00795245" w:rsidRDefault="00795245">
            <w:r>
              <w:t>Elevator Installers</w:t>
            </w:r>
          </w:p>
        </w:tc>
        <w:tc>
          <w:tcPr>
            <w:tcW w:w="0" w:type="auto"/>
            <w:vAlign w:val="center"/>
            <w:hideMark/>
          </w:tcPr>
          <w:p w14:paraId="3CC9DA9B" w14:textId="77777777" w:rsidR="00795245" w:rsidRDefault="00795245">
            <w:r>
              <w:t>Shaft construction</w:t>
            </w:r>
          </w:p>
        </w:tc>
        <w:tc>
          <w:tcPr>
            <w:tcW w:w="0" w:type="auto"/>
            <w:vAlign w:val="center"/>
            <w:hideMark/>
          </w:tcPr>
          <w:p w14:paraId="26D4354A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7C0DD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9D50" w14:textId="77777777" w:rsidR="00795245" w:rsidRDefault="00795245">
            <w:r>
              <w:rPr>
                <w:rStyle w:val="Strong"/>
              </w:rPr>
              <w:t>Specialties and Equipment</w:t>
            </w:r>
          </w:p>
        </w:tc>
        <w:tc>
          <w:tcPr>
            <w:tcW w:w="0" w:type="auto"/>
            <w:vAlign w:val="center"/>
            <w:hideMark/>
          </w:tcPr>
          <w:p w14:paraId="225FCCB9" w14:textId="77777777" w:rsidR="00795245" w:rsidRDefault="00795245">
            <w:r>
              <w:t>Elevator Installers</w:t>
            </w:r>
          </w:p>
        </w:tc>
        <w:tc>
          <w:tcPr>
            <w:tcW w:w="0" w:type="auto"/>
            <w:vAlign w:val="center"/>
            <w:hideMark/>
          </w:tcPr>
          <w:p w14:paraId="503D93B2" w14:textId="77777777" w:rsidR="00795245" w:rsidRDefault="00795245">
            <w:r>
              <w:t>Cab and control installation</w:t>
            </w:r>
          </w:p>
        </w:tc>
        <w:tc>
          <w:tcPr>
            <w:tcW w:w="0" w:type="auto"/>
            <w:vAlign w:val="center"/>
            <w:hideMark/>
          </w:tcPr>
          <w:p w14:paraId="6558003C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67F70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ACD3" w14:textId="77777777" w:rsidR="00795245" w:rsidRDefault="00795245">
            <w:r>
              <w:rPr>
                <w:rStyle w:val="Strong"/>
              </w:rPr>
              <w:t>Specialties and Equipment</w:t>
            </w:r>
          </w:p>
        </w:tc>
        <w:tc>
          <w:tcPr>
            <w:tcW w:w="0" w:type="auto"/>
            <w:vAlign w:val="center"/>
            <w:hideMark/>
          </w:tcPr>
          <w:p w14:paraId="084AF9E4" w14:textId="77777777" w:rsidR="00795245" w:rsidRDefault="00795245">
            <w:r>
              <w:t>Fireplace or Stove Installers</w:t>
            </w:r>
          </w:p>
        </w:tc>
        <w:tc>
          <w:tcPr>
            <w:tcW w:w="0" w:type="auto"/>
            <w:vAlign w:val="center"/>
            <w:hideMark/>
          </w:tcPr>
          <w:p w14:paraId="3F614E22" w14:textId="77777777" w:rsidR="00795245" w:rsidRDefault="00795245">
            <w:r>
              <w:t>Chimney venting</w:t>
            </w:r>
          </w:p>
        </w:tc>
        <w:tc>
          <w:tcPr>
            <w:tcW w:w="0" w:type="auto"/>
            <w:vAlign w:val="center"/>
            <w:hideMark/>
          </w:tcPr>
          <w:p w14:paraId="12FF51EF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7F677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2E23" w14:textId="77777777" w:rsidR="00795245" w:rsidRDefault="00795245">
            <w:r>
              <w:rPr>
                <w:rStyle w:val="Strong"/>
              </w:rPr>
              <w:t>Specialties and Equipment</w:t>
            </w:r>
          </w:p>
        </w:tc>
        <w:tc>
          <w:tcPr>
            <w:tcW w:w="0" w:type="auto"/>
            <w:vAlign w:val="center"/>
            <w:hideMark/>
          </w:tcPr>
          <w:p w14:paraId="1EB3A6EB" w14:textId="77777777" w:rsidR="00795245" w:rsidRDefault="00795245">
            <w:r>
              <w:t>Fireplace or Stove Installers</w:t>
            </w:r>
          </w:p>
        </w:tc>
        <w:tc>
          <w:tcPr>
            <w:tcW w:w="0" w:type="auto"/>
            <w:vAlign w:val="center"/>
            <w:hideMark/>
          </w:tcPr>
          <w:p w14:paraId="6D1753AB" w14:textId="77777777" w:rsidR="00795245" w:rsidRDefault="00795245">
            <w:r>
              <w:t>Unit mounting</w:t>
            </w:r>
          </w:p>
        </w:tc>
        <w:tc>
          <w:tcPr>
            <w:tcW w:w="0" w:type="auto"/>
            <w:vAlign w:val="center"/>
            <w:hideMark/>
          </w:tcPr>
          <w:p w14:paraId="32F1C035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1CCEA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086E" w14:textId="77777777" w:rsidR="00795245" w:rsidRDefault="00795245">
            <w:r>
              <w:rPr>
                <w:rStyle w:val="Strong"/>
              </w:rPr>
              <w:t>Specialties and Equipment</w:t>
            </w:r>
          </w:p>
        </w:tc>
        <w:tc>
          <w:tcPr>
            <w:tcW w:w="0" w:type="auto"/>
            <w:vAlign w:val="center"/>
            <w:hideMark/>
          </w:tcPr>
          <w:p w14:paraId="2CB634F6" w14:textId="77777777" w:rsidR="00795245" w:rsidRDefault="00795245">
            <w:r>
              <w:t>Security System Installers</w:t>
            </w:r>
          </w:p>
        </w:tc>
        <w:tc>
          <w:tcPr>
            <w:tcW w:w="0" w:type="auto"/>
            <w:vAlign w:val="center"/>
            <w:hideMark/>
          </w:tcPr>
          <w:p w14:paraId="651A8267" w14:textId="77777777" w:rsidR="00795245" w:rsidRDefault="00795245">
            <w:r>
              <w:t>Wiring alarms/cameras</w:t>
            </w:r>
          </w:p>
        </w:tc>
        <w:tc>
          <w:tcPr>
            <w:tcW w:w="0" w:type="auto"/>
            <w:vAlign w:val="center"/>
            <w:hideMark/>
          </w:tcPr>
          <w:p w14:paraId="45099CBC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653FA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F885" w14:textId="77777777" w:rsidR="00795245" w:rsidRDefault="00795245">
            <w:r>
              <w:rPr>
                <w:rStyle w:val="Strong"/>
              </w:rPr>
              <w:t>Specialties and Equipment</w:t>
            </w:r>
          </w:p>
        </w:tc>
        <w:tc>
          <w:tcPr>
            <w:tcW w:w="0" w:type="auto"/>
            <w:vAlign w:val="center"/>
            <w:hideMark/>
          </w:tcPr>
          <w:p w14:paraId="46A8E0D4" w14:textId="77777777" w:rsidR="00795245" w:rsidRDefault="00795245">
            <w:r>
              <w:t>Security System Installers</w:t>
            </w:r>
          </w:p>
        </w:tc>
        <w:tc>
          <w:tcPr>
            <w:tcW w:w="0" w:type="auto"/>
            <w:vAlign w:val="center"/>
            <w:hideMark/>
          </w:tcPr>
          <w:p w14:paraId="57C60F0A" w14:textId="77777777" w:rsidR="00795245" w:rsidRDefault="00795245">
            <w:r>
              <w:t>Programming systems</w:t>
            </w:r>
          </w:p>
        </w:tc>
        <w:tc>
          <w:tcPr>
            <w:tcW w:w="0" w:type="auto"/>
            <w:vAlign w:val="center"/>
            <w:hideMark/>
          </w:tcPr>
          <w:p w14:paraId="643BCD4B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7C8D9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AF9AD" w14:textId="77777777" w:rsidR="00795245" w:rsidRDefault="00795245">
            <w:r>
              <w:rPr>
                <w:rStyle w:val="Strong"/>
              </w:rPr>
              <w:t>Specialties and Equipment</w:t>
            </w:r>
          </w:p>
        </w:tc>
        <w:tc>
          <w:tcPr>
            <w:tcW w:w="0" w:type="auto"/>
            <w:vAlign w:val="center"/>
            <w:hideMark/>
          </w:tcPr>
          <w:p w14:paraId="5B193431" w14:textId="77777777" w:rsidR="00795245" w:rsidRDefault="00795245">
            <w:r>
              <w:t>Audio-Visual Technicians</w:t>
            </w:r>
          </w:p>
        </w:tc>
        <w:tc>
          <w:tcPr>
            <w:tcW w:w="0" w:type="auto"/>
            <w:vAlign w:val="center"/>
            <w:hideMark/>
          </w:tcPr>
          <w:p w14:paraId="70F42D8A" w14:textId="77777777" w:rsidR="00795245" w:rsidRDefault="00795245">
            <w:r>
              <w:t>Cable routing</w:t>
            </w:r>
          </w:p>
        </w:tc>
        <w:tc>
          <w:tcPr>
            <w:tcW w:w="0" w:type="auto"/>
            <w:vAlign w:val="center"/>
            <w:hideMark/>
          </w:tcPr>
          <w:p w14:paraId="6283FCFE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57924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985B" w14:textId="77777777" w:rsidR="00795245" w:rsidRDefault="00795245">
            <w:r>
              <w:rPr>
                <w:rStyle w:val="Strong"/>
              </w:rPr>
              <w:t>Specialties and Equipment</w:t>
            </w:r>
          </w:p>
        </w:tc>
        <w:tc>
          <w:tcPr>
            <w:tcW w:w="0" w:type="auto"/>
            <w:vAlign w:val="center"/>
            <w:hideMark/>
          </w:tcPr>
          <w:p w14:paraId="2381BE31" w14:textId="77777777" w:rsidR="00795245" w:rsidRDefault="00795245">
            <w:r>
              <w:t>Audio-Visual Technicians</w:t>
            </w:r>
          </w:p>
        </w:tc>
        <w:tc>
          <w:tcPr>
            <w:tcW w:w="0" w:type="auto"/>
            <w:vAlign w:val="center"/>
            <w:hideMark/>
          </w:tcPr>
          <w:p w14:paraId="436A1D31" w14:textId="77777777" w:rsidR="00795245" w:rsidRDefault="00795245">
            <w:r>
              <w:t>System integration (home theater)</w:t>
            </w:r>
          </w:p>
        </w:tc>
        <w:tc>
          <w:tcPr>
            <w:tcW w:w="0" w:type="auto"/>
            <w:vAlign w:val="center"/>
            <w:hideMark/>
          </w:tcPr>
          <w:p w14:paraId="58EEADE7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3E34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DA3B" w14:textId="77777777" w:rsidR="00795245" w:rsidRDefault="00795245">
            <w:r>
              <w:rPr>
                <w:rStyle w:val="Strong"/>
              </w:rPr>
              <w:t>Specialties and Equipment</w:t>
            </w:r>
          </w:p>
        </w:tc>
        <w:tc>
          <w:tcPr>
            <w:tcW w:w="0" w:type="auto"/>
            <w:vAlign w:val="center"/>
            <w:hideMark/>
          </w:tcPr>
          <w:p w14:paraId="6925BE55" w14:textId="77777777" w:rsidR="00795245" w:rsidRDefault="00795245">
            <w:r>
              <w:t>Furnishing Installers</w:t>
            </w:r>
          </w:p>
        </w:tc>
        <w:tc>
          <w:tcPr>
            <w:tcW w:w="0" w:type="auto"/>
            <w:vAlign w:val="center"/>
            <w:hideMark/>
          </w:tcPr>
          <w:p w14:paraId="6803A5DB" w14:textId="77777777" w:rsidR="00795245" w:rsidRDefault="00795245">
            <w:r>
              <w:t>Installing blinds/shelves</w:t>
            </w:r>
          </w:p>
        </w:tc>
        <w:tc>
          <w:tcPr>
            <w:tcW w:w="0" w:type="auto"/>
            <w:vAlign w:val="center"/>
            <w:hideMark/>
          </w:tcPr>
          <w:p w14:paraId="6EFEC0BC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1FB21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4402" w14:textId="77777777" w:rsidR="00795245" w:rsidRDefault="00795245">
            <w:r>
              <w:rPr>
                <w:rStyle w:val="Strong"/>
              </w:rPr>
              <w:t>Specialties and Equipment</w:t>
            </w:r>
          </w:p>
        </w:tc>
        <w:tc>
          <w:tcPr>
            <w:tcW w:w="0" w:type="auto"/>
            <w:vAlign w:val="center"/>
            <w:hideMark/>
          </w:tcPr>
          <w:p w14:paraId="5AFECBCE" w14:textId="77777777" w:rsidR="00795245" w:rsidRDefault="00795245">
            <w:r>
              <w:t>Furnishing Installers</w:t>
            </w:r>
          </w:p>
        </w:tc>
        <w:tc>
          <w:tcPr>
            <w:tcW w:w="0" w:type="auto"/>
            <w:vAlign w:val="center"/>
            <w:hideMark/>
          </w:tcPr>
          <w:p w14:paraId="7BDD77D2" w14:textId="77777777" w:rsidR="00795245" w:rsidRDefault="00795245">
            <w:r>
              <w:t>Partition assembly</w:t>
            </w:r>
          </w:p>
        </w:tc>
        <w:tc>
          <w:tcPr>
            <w:tcW w:w="0" w:type="auto"/>
            <w:vAlign w:val="center"/>
            <w:hideMark/>
          </w:tcPr>
          <w:p w14:paraId="7A4AB942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034C7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5A77" w14:textId="77777777" w:rsidR="00795245" w:rsidRDefault="00795245">
            <w:r>
              <w:rPr>
                <w:rStyle w:val="Strong"/>
              </w:rPr>
              <w:t>Fire Protection</w:t>
            </w:r>
          </w:p>
        </w:tc>
        <w:tc>
          <w:tcPr>
            <w:tcW w:w="0" w:type="auto"/>
            <w:vAlign w:val="center"/>
            <w:hideMark/>
          </w:tcPr>
          <w:p w14:paraId="6CAE2C8B" w14:textId="77777777" w:rsidR="00795245" w:rsidRDefault="00795245">
            <w:r>
              <w:t>Sprinkler System Installers</w:t>
            </w:r>
          </w:p>
        </w:tc>
        <w:tc>
          <w:tcPr>
            <w:tcW w:w="0" w:type="auto"/>
            <w:vAlign w:val="center"/>
            <w:hideMark/>
          </w:tcPr>
          <w:p w14:paraId="70EFBBDE" w14:textId="77777777" w:rsidR="00795245" w:rsidRDefault="00795245">
            <w:r>
              <w:t>Pipe layout and installation</w:t>
            </w:r>
          </w:p>
        </w:tc>
        <w:tc>
          <w:tcPr>
            <w:tcW w:w="0" w:type="auto"/>
            <w:vAlign w:val="center"/>
            <w:hideMark/>
          </w:tcPr>
          <w:p w14:paraId="380718BA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2269B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587E" w14:textId="77777777" w:rsidR="00795245" w:rsidRDefault="00795245">
            <w:r>
              <w:rPr>
                <w:rStyle w:val="Strong"/>
              </w:rPr>
              <w:t>Fire Protection</w:t>
            </w:r>
          </w:p>
        </w:tc>
        <w:tc>
          <w:tcPr>
            <w:tcW w:w="0" w:type="auto"/>
            <w:vAlign w:val="center"/>
            <w:hideMark/>
          </w:tcPr>
          <w:p w14:paraId="47DE8F59" w14:textId="77777777" w:rsidR="00795245" w:rsidRDefault="00795245">
            <w:r>
              <w:t>Sprinkler System Installers</w:t>
            </w:r>
          </w:p>
        </w:tc>
        <w:tc>
          <w:tcPr>
            <w:tcW w:w="0" w:type="auto"/>
            <w:vAlign w:val="center"/>
            <w:hideMark/>
          </w:tcPr>
          <w:p w14:paraId="402E354E" w14:textId="77777777" w:rsidR="00795245" w:rsidRDefault="00795245">
            <w:r>
              <w:t>Head placement and testing</w:t>
            </w:r>
          </w:p>
        </w:tc>
        <w:tc>
          <w:tcPr>
            <w:tcW w:w="0" w:type="auto"/>
            <w:vAlign w:val="center"/>
            <w:hideMark/>
          </w:tcPr>
          <w:p w14:paraId="47BFC15C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71651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1C87" w14:textId="77777777" w:rsidR="00795245" w:rsidRDefault="00795245">
            <w:r>
              <w:rPr>
                <w:rStyle w:val="Strong"/>
              </w:rPr>
              <w:t>Fire Protection</w:t>
            </w:r>
          </w:p>
        </w:tc>
        <w:tc>
          <w:tcPr>
            <w:tcW w:w="0" w:type="auto"/>
            <w:vAlign w:val="center"/>
            <w:hideMark/>
          </w:tcPr>
          <w:p w14:paraId="75B150EA" w14:textId="77777777" w:rsidR="00795245" w:rsidRDefault="00795245">
            <w:r>
              <w:t>Fire Alarm Technicians</w:t>
            </w:r>
          </w:p>
        </w:tc>
        <w:tc>
          <w:tcPr>
            <w:tcW w:w="0" w:type="auto"/>
            <w:vAlign w:val="center"/>
            <w:hideMark/>
          </w:tcPr>
          <w:p w14:paraId="2E7A1419" w14:textId="77777777" w:rsidR="00795245" w:rsidRDefault="00795245">
            <w:r>
              <w:t>Wiring detectors</w:t>
            </w:r>
          </w:p>
        </w:tc>
        <w:tc>
          <w:tcPr>
            <w:tcW w:w="0" w:type="auto"/>
            <w:vAlign w:val="center"/>
            <w:hideMark/>
          </w:tcPr>
          <w:p w14:paraId="1C61DCEC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4EC9A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3E2C" w14:textId="77777777" w:rsidR="00795245" w:rsidRDefault="00795245">
            <w:r>
              <w:rPr>
                <w:rStyle w:val="Strong"/>
              </w:rPr>
              <w:t>Fire Protection</w:t>
            </w:r>
          </w:p>
        </w:tc>
        <w:tc>
          <w:tcPr>
            <w:tcW w:w="0" w:type="auto"/>
            <w:vAlign w:val="center"/>
            <w:hideMark/>
          </w:tcPr>
          <w:p w14:paraId="7F32EC48" w14:textId="77777777" w:rsidR="00795245" w:rsidRDefault="00795245">
            <w:r>
              <w:t>Fire Alarm Technicians</w:t>
            </w:r>
          </w:p>
        </w:tc>
        <w:tc>
          <w:tcPr>
            <w:tcW w:w="0" w:type="auto"/>
            <w:vAlign w:val="center"/>
            <w:hideMark/>
          </w:tcPr>
          <w:p w14:paraId="5F9F7F3D" w14:textId="77777777" w:rsidR="00795245" w:rsidRDefault="00795245">
            <w:r>
              <w:t>Panel programming</w:t>
            </w:r>
          </w:p>
        </w:tc>
        <w:tc>
          <w:tcPr>
            <w:tcW w:w="0" w:type="auto"/>
            <w:vAlign w:val="center"/>
            <w:hideMark/>
          </w:tcPr>
          <w:p w14:paraId="04E13562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7BAB6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F823" w14:textId="77777777" w:rsidR="00795245" w:rsidRDefault="00795245">
            <w:r>
              <w:rPr>
                <w:rStyle w:val="Strong"/>
              </w:rPr>
              <w:t>Fire Protection</w:t>
            </w:r>
          </w:p>
        </w:tc>
        <w:tc>
          <w:tcPr>
            <w:tcW w:w="0" w:type="auto"/>
            <w:vAlign w:val="center"/>
            <w:hideMark/>
          </w:tcPr>
          <w:p w14:paraId="047017C2" w14:textId="77777777" w:rsidR="00795245" w:rsidRDefault="00795245">
            <w:r>
              <w:t>Smoke Control Specialists</w:t>
            </w:r>
          </w:p>
        </w:tc>
        <w:tc>
          <w:tcPr>
            <w:tcW w:w="0" w:type="auto"/>
            <w:vAlign w:val="center"/>
            <w:hideMark/>
          </w:tcPr>
          <w:p w14:paraId="5B4C1410" w14:textId="77777777" w:rsidR="00795245" w:rsidRDefault="00795245">
            <w:r>
              <w:t>Ventilation system setup</w:t>
            </w:r>
          </w:p>
        </w:tc>
        <w:tc>
          <w:tcPr>
            <w:tcW w:w="0" w:type="auto"/>
            <w:vAlign w:val="center"/>
            <w:hideMark/>
          </w:tcPr>
          <w:p w14:paraId="10AA988F" w14:textId="77777777" w:rsidR="00795245" w:rsidRDefault="00795245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95245" w14:paraId="63186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9D7D" w14:textId="77777777" w:rsidR="00795245" w:rsidRDefault="00795245">
            <w:r>
              <w:rPr>
                <w:rStyle w:val="Strong"/>
              </w:rPr>
              <w:t>Fire Protection</w:t>
            </w:r>
          </w:p>
        </w:tc>
        <w:tc>
          <w:tcPr>
            <w:tcW w:w="0" w:type="auto"/>
            <w:vAlign w:val="center"/>
            <w:hideMark/>
          </w:tcPr>
          <w:p w14:paraId="4F2CAE6F" w14:textId="77777777" w:rsidR="00795245" w:rsidRDefault="00795245">
            <w:r>
              <w:t>Smoke Control Specialists</w:t>
            </w:r>
          </w:p>
        </w:tc>
        <w:tc>
          <w:tcPr>
            <w:tcW w:w="0" w:type="auto"/>
            <w:vAlign w:val="center"/>
            <w:hideMark/>
          </w:tcPr>
          <w:p w14:paraId="002CB311" w14:textId="77777777" w:rsidR="00795245" w:rsidRDefault="00795245">
            <w:r>
              <w:t>Testing airflow</w:t>
            </w:r>
          </w:p>
        </w:tc>
        <w:tc>
          <w:tcPr>
            <w:tcW w:w="0" w:type="auto"/>
            <w:vAlign w:val="center"/>
            <w:hideMark/>
          </w:tcPr>
          <w:p w14:paraId="4DDE4561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74F36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573E" w14:textId="77777777" w:rsidR="00795245" w:rsidRDefault="00795245">
            <w:r>
              <w:rPr>
                <w:rStyle w:val="Strong"/>
              </w:rPr>
              <w:lastRenderedPageBreak/>
              <w:t>Landscaping and Exterior Improvements</w:t>
            </w:r>
          </w:p>
        </w:tc>
        <w:tc>
          <w:tcPr>
            <w:tcW w:w="0" w:type="auto"/>
            <w:vAlign w:val="center"/>
            <w:hideMark/>
          </w:tcPr>
          <w:p w14:paraId="5C72A895" w14:textId="77777777" w:rsidR="00795245" w:rsidRDefault="00795245">
            <w:r>
              <w:t>Landscapers</w:t>
            </w:r>
          </w:p>
        </w:tc>
        <w:tc>
          <w:tcPr>
            <w:tcW w:w="0" w:type="auto"/>
            <w:vAlign w:val="center"/>
            <w:hideMark/>
          </w:tcPr>
          <w:p w14:paraId="35BA4BC6" w14:textId="77777777" w:rsidR="00795245" w:rsidRDefault="00795245">
            <w:r>
              <w:t>Planting and sod laying</w:t>
            </w:r>
          </w:p>
        </w:tc>
        <w:tc>
          <w:tcPr>
            <w:tcW w:w="0" w:type="auto"/>
            <w:vAlign w:val="center"/>
            <w:hideMark/>
          </w:tcPr>
          <w:p w14:paraId="46F9B722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42FC0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3473" w14:textId="77777777" w:rsidR="00795245" w:rsidRDefault="00795245">
            <w:r>
              <w:rPr>
                <w:rStyle w:val="Strong"/>
              </w:rPr>
              <w:t>Landscaping and Exterior Improvements</w:t>
            </w:r>
          </w:p>
        </w:tc>
        <w:tc>
          <w:tcPr>
            <w:tcW w:w="0" w:type="auto"/>
            <w:vAlign w:val="center"/>
            <w:hideMark/>
          </w:tcPr>
          <w:p w14:paraId="6CE5F69E" w14:textId="77777777" w:rsidR="00795245" w:rsidRDefault="00795245">
            <w:r>
              <w:t>Landscapers</w:t>
            </w:r>
          </w:p>
        </w:tc>
        <w:tc>
          <w:tcPr>
            <w:tcW w:w="0" w:type="auto"/>
            <w:vAlign w:val="center"/>
            <w:hideMark/>
          </w:tcPr>
          <w:p w14:paraId="4D32F93E" w14:textId="77777777" w:rsidR="00795245" w:rsidRDefault="00795245">
            <w:r>
              <w:t>Irrigation system installation</w:t>
            </w:r>
          </w:p>
        </w:tc>
        <w:tc>
          <w:tcPr>
            <w:tcW w:w="0" w:type="auto"/>
            <w:vAlign w:val="center"/>
            <w:hideMark/>
          </w:tcPr>
          <w:p w14:paraId="3790A44E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10B42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03EE" w14:textId="77777777" w:rsidR="00795245" w:rsidRDefault="00795245">
            <w:r>
              <w:rPr>
                <w:rStyle w:val="Strong"/>
              </w:rPr>
              <w:t>Landscaping and Exterior Improvements</w:t>
            </w:r>
          </w:p>
        </w:tc>
        <w:tc>
          <w:tcPr>
            <w:tcW w:w="0" w:type="auto"/>
            <w:vAlign w:val="center"/>
            <w:hideMark/>
          </w:tcPr>
          <w:p w14:paraId="08FDA006" w14:textId="77777777" w:rsidR="00795245" w:rsidRDefault="00795245">
            <w:r>
              <w:t>Paving Contractors</w:t>
            </w:r>
          </w:p>
        </w:tc>
        <w:tc>
          <w:tcPr>
            <w:tcW w:w="0" w:type="auto"/>
            <w:vAlign w:val="center"/>
            <w:hideMark/>
          </w:tcPr>
          <w:p w14:paraId="04F0C280" w14:textId="77777777" w:rsidR="00795245" w:rsidRDefault="00795245">
            <w:r>
              <w:t>Base preparation</w:t>
            </w:r>
          </w:p>
        </w:tc>
        <w:tc>
          <w:tcPr>
            <w:tcW w:w="0" w:type="auto"/>
            <w:vAlign w:val="center"/>
            <w:hideMark/>
          </w:tcPr>
          <w:p w14:paraId="23626472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6033F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13CE" w14:textId="77777777" w:rsidR="00795245" w:rsidRDefault="00795245">
            <w:r>
              <w:rPr>
                <w:rStyle w:val="Strong"/>
              </w:rPr>
              <w:t>Landscaping and Exterior Improvements</w:t>
            </w:r>
          </w:p>
        </w:tc>
        <w:tc>
          <w:tcPr>
            <w:tcW w:w="0" w:type="auto"/>
            <w:vAlign w:val="center"/>
            <w:hideMark/>
          </w:tcPr>
          <w:p w14:paraId="5AB1BE65" w14:textId="77777777" w:rsidR="00795245" w:rsidRDefault="00795245">
            <w:r>
              <w:t>Paving Contractors</w:t>
            </w:r>
          </w:p>
        </w:tc>
        <w:tc>
          <w:tcPr>
            <w:tcW w:w="0" w:type="auto"/>
            <w:vAlign w:val="center"/>
            <w:hideMark/>
          </w:tcPr>
          <w:p w14:paraId="6FE20C7E" w14:textId="77777777" w:rsidR="00795245" w:rsidRDefault="00795245">
            <w:r>
              <w:t>Paving (asphalt/concrete)</w:t>
            </w:r>
          </w:p>
        </w:tc>
        <w:tc>
          <w:tcPr>
            <w:tcW w:w="0" w:type="auto"/>
            <w:vAlign w:val="center"/>
            <w:hideMark/>
          </w:tcPr>
          <w:p w14:paraId="4E063BE1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19CD7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1318" w14:textId="77777777" w:rsidR="00795245" w:rsidRDefault="00795245">
            <w:r>
              <w:rPr>
                <w:rStyle w:val="Strong"/>
              </w:rPr>
              <w:t>Landscaping and Exterior Improvements</w:t>
            </w:r>
          </w:p>
        </w:tc>
        <w:tc>
          <w:tcPr>
            <w:tcW w:w="0" w:type="auto"/>
            <w:vAlign w:val="center"/>
            <w:hideMark/>
          </w:tcPr>
          <w:p w14:paraId="1BB365B3" w14:textId="77777777" w:rsidR="00795245" w:rsidRDefault="00795245">
            <w:r>
              <w:t>Fencing and Gate Installers</w:t>
            </w:r>
          </w:p>
        </w:tc>
        <w:tc>
          <w:tcPr>
            <w:tcW w:w="0" w:type="auto"/>
            <w:vAlign w:val="center"/>
            <w:hideMark/>
          </w:tcPr>
          <w:p w14:paraId="4C513FAB" w14:textId="77777777" w:rsidR="00795245" w:rsidRDefault="00795245">
            <w:r>
              <w:t>Post setting</w:t>
            </w:r>
          </w:p>
        </w:tc>
        <w:tc>
          <w:tcPr>
            <w:tcW w:w="0" w:type="auto"/>
            <w:vAlign w:val="center"/>
            <w:hideMark/>
          </w:tcPr>
          <w:p w14:paraId="64047370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0BE72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3F38" w14:textId="77777777" w:rsidR="00795245" w:rsidRDefault="00795245">
            <w:r>
              <w:rPr>
                <w:rStyle w:val="Strong"/>
              </w:rPr>
              <w:t>Landscaping and Exterior Improvements</w:t>
            </w:r>
          </w:p>
        </w:tc>
        <w:tc>
          <w:tcPr>
            <w:tcW w:w="0" w:type="auto"/>
            <w:vAlign w:val="center"/>
            <w:hideMark/>
          </w:tcPr>
          <w:p w14:paraId="3713393C" w14:textId="77777777" w:rsidR="00795245" w:rsidRDefault="00795245">
            <w:r>
              <w:t>Fencing and Gate Installers</w:t>
            </w:r>
          </w:p>
        </w:tc>
        <w:tc>
          <w:tcPr>
            <w:tcW w:w="0" w:type="auto"/>
            <w:vAlign w:val="center"/>
            <w:hideMark/>
          </w:tcPr>
          <w:p w14:paraId="7787903B" w14:textId="77777777" w:rsidR="00795245" w:rsidRDefault="00795245">
            <w:r>
              <w:t>Gate automation</w:t>
            </w:r>
          </w:p>
        </w:tc>
        <w:tc>
          <w:tcPr>
            <w:tcW w:w="0" w:type="auto"/>
            <w:vAlign w:val="center"/>
            <w:hideMark/>
          </w:tcPr>
          <w:p w14:paraId="26B514AE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7BE57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5C84" w14:textId="77777777" w:rsidR="00795245" w:rsidRDefault="00795245">
            <w:r>
              <w:rPr>
                <w:rStyle w:val="Strong"/>
              </w:rPr>
              <w:t>Landscaping and Exterior Improvements</w:t>
            </w:r>
          </w:p>
        </w:tc>
        <w:tc>
          <w:tcPr>
            <w:tcW w:w="0" w:type="auto"/>
            <w:vAlign w:val="center"/>
            <w:hideMark/>
          </w:tcPr>
          <w:p w14:paraId="2B9C167C" w14:textId="77777777" w:rsidR="00795245" w:rsidRDefault="00795245">
            <w:r>
              <w:t>Deck or Balcony Builders</w:t>
            </w:r>
          </w:p>
        </w:tc>
        <w:tc>
          <w:tcPr>
            <w:tcW w:w="0" w:type="auto"/>
            <w:vAlign w:val="center"/>
            <w:hideMark/>
          </w:tcPr>
          <w:p w14:paraId="1E17676B" w14:textId="77777777" w:rsidR="00795245" w:rsidRDefault="00795245">
            <w:r>
              <w:t>Framing decks</w:t>
            </w:r>
          </w:p>
        </w:tc>
        <w:tc>
          <w:tcPr>
            <w:tcW w:w="0" w:type="auto"/>
            <w:vAlign w:val="center"/>
            <w:hideMark/>
          </w:tcPr>
          <w:p w14:paraId="02E73B95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795245" w14:paraId="66020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D53C" w14:textId="77777777" w:rsidR="00795245" w:rsidRDefault="00795245">
            <w:r>
              <w:rPr>
                <w:rStyle w:val="Strong"/>
              </w:rPr>
              <w:t>Landscaping and Exterior Improvements</w:t>
            </w:r>
          </w:p>
        </w:tc>
        <w:tc>
          <w:tcPr>
            <w:tcW w:w="0" w:type="auto"/>
            <w:vAlign w:val="center"/>
            <w:hideMark/>
          </w:tcPr>
          <w:p w14:paraId="10463617" w14:textId="77777777" w:rsidR="00795245" w:rsidRDefault="00795245">
            <w:r>
              <w:t>Deck or Balcony Builders</w:t>
            </w:r>
          </w:p>
        </w:tc>
        <w:tc>
          <w:tcPr>
            <w:tcW w:w="0" w:type="auto"/>
            <w:vAlign w:val="center"/>
            <w:hideMark/>
          </w:tcPr>
          <w:p w14:paraId="7095DB48" w14:textId="77777777" w:rsidR="00795245" w:rsidRDefault="00795245">
            <w:r>
              <w:t>Railing installation</w:t>
            </w:r>
          </w:p>
        </w:tc>
        <w:tc>
          <w:tcPr>
            <w:tcW w:w="0" w:type="auto"/>
            <w:vAlign w:val="center"/>
            <w:hideMark/>
          </w:tcPr>
          <w:p w14:paraId="400A4B92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51FF1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6618" w14:textId="77777777" w:rsidR="00795245" w:rsidRDefault="00795245">
            <w:r>
              <w:rPr>
                <w:rStyle w:val="Strong"/>
              </w:rPr>
              <w:t>Landscaping and Exterior Improvements</w:t>
            </w:r>
          </w:p>
        </w:tc>
        <w:tc>
          <w:tcPr>
            <w:tcW w:w="0" w:type="auto"/>
            <w:vAlign w:val="center"/>
            <w:hideMark/>
          </w:tcPr>
          <w:p w14:paraId="32719EFB" w14:textId="77777777" w:rsidR="00795245" w:rsidRDefault="00795245">
            <w:r>
              <w:t>Exterior Lighting and Signage Installers</w:t>
            </w:r>
          </w:p>
        </w:tc>
        <w:tc>
          <w:tcPr>
            <w:tcW w:w="0" w:type="auto"/>
            <w:vAlign w:val="center"/>
            <w:hideMark/>
          </w:tcPr>
          <w:p w14:paraId="4BECCB30" w14:textId="77777777" w:rsidR="00795245" w:rsidRDefault="00795245">
            <w:r>
              <w:t>Fixture mounting</w:t>
            </w:r>
          </w:p>
        </w:tc>
        <w:tc>
          <w:tcPr>
            <w:tcW w:w="0" w:type="auto"/>
            <w:vAlign w:val="center"/>
            <w:hideMark/>
          </w:tcPr>
          <w:p w14:paraId="563BDFA1" w14:textId="77777777" w:rsidR="00795245" w:rsidRDefault="00795245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795245" w14:paraId="5D006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9AC76" w14:textId="77777777" w:rsidR="00795245" w:rsidRDefault="00795245">
            <w:r>
              <w:rPr>
                <w:rStyle w:val="Strong"/>
              </w:rPr>
              <w:t>Landscaping and Exterior Improvements</w:t>
            </w:r>
          </w:p>
        </w:tc>
        <w:tc>
          <w:tcPr>
            <w:tcW w:w="0" w:type="auto"/>
            <w:vAlign w:val="center"/>
            <w:hideMark/>
          </w:tcPr>
          <w:p w14:paraId="73D9F0C6" w14:textId="77777777" w:rsidR="00795245" w:rsidRDefault="00795245">
            <w:r>
              <w:t>Exterior Lighting and Signage Installers</w:t>
            </w:r>
          </w:p>
        </w:tc>
        <w:tc>
          <w:tcPr>
            <w:tcW w:w="0" w:type="auto"/>
            <w:vAlign w:val="center"/>
            <w:hideMark/>
          </w:tcPr>
          <w:p w14:paraId="0AF6C7D4" w14:textId="77777777" w:rsidR="00795245" w:rsidRDefault="00795245">
            <w:r>
              <w:t>Wiring and timers</w:t>
            </w:r>
          </w:p>
        </w:tc>
        <w:tc>
          <w:tcPr>
            <w:tcW w:w="0" w:type="auto"/>
            <w:vAlign w:val="center"/>
            <w:hideMark/>
          </w:tcPr>
          <w:p w14:paraId="385CD912" w14:textId="77777777" w:rsidR="00795245" w:rsidRDefault="00795245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</w:tbl>
    <w:p w14:paraId="4E96D407" w14:textId="77777777" w:rsidR="00473012" w:rsidRDefault="00473012">
      <w:pPr>
        <w:pStyle w:val="Body"/>
      </w:pPr>
    </w:p>
    <w:p w14:paraId="0B50E524" w14:textId="77777777" w:rsidR="00473012" w:rsidRDefault="00473012">
      <w:pPr>
        <w:pStyle w:val="Body"/>
      </w:pPr>
    </w:p>
    <w:p w14:paraId="39734C54" w14:textId="77777777" w:rsidR="00473012" w:rsidRDefault="00473012">
      <w:pPr>
        <w:pStyle w:val="Body"/>
      </w:pPr>
    </w:p>
    <w:p w14:paraId="1743F97A" w14:textId="77777777" w:rsidR="00473012" w:rsidRDefault="00473012">
      <w:pPr>
        <w:pStyle w:val="Body"/>
      </w:pPr>
    </w:p>
    <w:p w14:paraId="25C67153" w14:textId="77777777" w:rsidR="00473012" w:rsidRDefault="00473012">
      <w:pPr>
        <w:pStyle w:val="FreeForm"/>
        <w:spacing w:line="440" w:lineRule="atLeast"/>
        <w:ind w:right="720"/>
        <w:jc w:val="center"/>
        <w:rPr>
          <w:rFonts w:ascii="Garamond" w:eastAsia="Garamond" w:hAnsi="Garamond" w:cs="Garamond"/>
          <w:b/>
          <w:bCs/>
          <w:spacing w:val="47"/>
          <w:sz w:val="38"/>
          <w:szCs w:val="38"/>
        </w:rPr>
      </w:pPr>
    </w:p>
    <w:p w14:paraId="48F632E0" w14:textId="77777777" w:rsidR="00473012" w:rsidRDefault="00473012">
      <w:pPr>
        <w:pStyle w:val="FreeForm"/>
        <w:spacing w:line="440" w:lineRule="atLeast"/>
        <w:ind w:right="720"/>
        <w:jc w:val="center"/>
        <w:rPr>
          <w:rFonts w:ascii="Garamond" w:eastAsia="Garamond" w:hAnsi="Garamond" w:cs="Garamond"/>
          <w:b/>
          <w:bCs/>
          <w:spacing w:val="47"/>
          <w:sz w:val="38"/>
          <w:szCs w:val="38"/>
        </w:rPr>
      </w:pPr>
    </w:p>
    <w:p w14:paraId="280A9E48" w14:textId="77777777" w:rsidR="00473012" w:rsidRDefault="00473012">
      <w:pPr>
        <w:pStyle w:val="FreeForm"/>
        <w:spacing w:after="40" w:line="240" w:lineRule="atLeast"/>
        <w:ind w:right="720"/>
        <w:jc w:val="center"/>
        <w:rPr>
          <w:rFonts w:ascii="Garamond" w:eastAsia="Garamond" w:hAnsi="Garamond" w:cs="Garamond"/>
          <w:spacing w:val="68"/>
          <w:sz w:val="22"/>
          <w:szCs w:val="22"/>
        </w:rPr>
      </w:pPr>
    </w:p>
    <w:p w14:paraId="3A670101" w14:textId="77777777" w:rsidR="00473012" w:rsidRPr="00DF18FF" w:rsidRDefault="00473012" w:rsidP="00DF18FF">
      <w:pPr>
        <w:pStyle w:val="Body"/>
      </w:pPr>
    </w:p>
    <w:sectPr w:rsidR="00473012" w:rsidRPr="00DF18FF">
      <w:headerReference w:type="default" r:id="rId7"/>
      <w:footerReference w:type="default" r:id="rId8"/>
      <w:pgSz w:w="12240" w:h="15840"/>
      <w:pgMar w:top="1080" w:right="720" w:bottom="1080" w:left="72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9304B" w14:textId="77777777" w:rsidR="003E05A1" w:rsidRDefault="003E05A1">
      <w:r>
        <w:separator/>
      </w:r>
    </w:p>
  </w:endnote>
  <w:endnote w:type="continuationSeparator" w:id="0">
    <w:p w14:paraId="44909BF4" w14:textId="77777777" w:rsidR="003E05A1" w:rsidRDefault="003E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 UltraLight"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Helvetica Neue Medium"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CDA91" w14:textId="77777777" w:rsidR="00473012" w:rsidRDefault="006A4963">
    <w:pPr>
      <w:pStyle w:val="HeaderFooter"/>
      <w:tabs>
        <w:tab w:val="clear" w:pos="9020"/>
        <w:tab w:val="center" w:pos="5400"/>
        <w:tab w:val="right" w:pos="10800"/>
      </w:tabs>
    </w:pP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660AEB">
      <w:rPr>
        <w:noProof/>
      </w:rPr>
      <w:t>1</w:t>
    </w:r>
    <w:r>
      <w:fldChar w:fldCharType="end"/>
    </w:r>
    <w:r>
      <w:t xml:space="preserve"> of </w:t>
    </w:r>
    <w:r w:rsidR="00660AEB">
      <w:fldChar w:fldCharType="begin"/>
    </w:r>
    <w:r w:rsidR="00660AEB">
      <w:instrText xml:space="preserve"> NUMPAGES </w:instrText>
    </w:r>
    <w:r w:rsidR="00660AEB">
      <w:fldChar w:fldCharType="separate"/>
    </w:r>
    <w:r w:rsidR="00660AEB">
      <w:rPr>
        <w:noProof/>
      </w:rPr>
      <w:t>2</w:t>
    </w:r>
    <w:r w:rsidR="00660AEB">
      <w:rPr>
        <w:noProof/>
      </w:rPr>
      <w:fldChar w:fldCharType="end"/>
    </w:r>
    <w:r>
      <w:tab/>
    </w:r>
    <w:r w:rsidR="00660AEB" w:rsidRPr="00660AEB">
      <w:rPr>
        <w:rFonts w:ascii="Helvetica Neue" w:hAnsi="Helvetica Neue"/>
        <w:b/>
        <w:bCs/>
        <w:color w:val="0070C0"/>
        <w:sz w:val="22"/>
        <w:szCs w:val="22"/>
      </w:rPr>
      <w:t>NEXUS</w:t>
    </w:r>
    <w:r w:rsidRPr="00660AEB">
      <w:rPr>
        <w:rFonts w:ascii="Helvetica Neue" w:hAnsi="Helvetica Neue"/>
        <w:b/>
        <w:bCs/>
        <w:color w:val="0070C0"/>
        <w:sz w:val="22"/>
        <w:szCs w:val="22"/>
      </w:rPr>
      <w:t xml:space="preserve"> - Company Confidential</w:t>
    </w:r>
  </w:p>
  <w:p w14:paraId="7639A877" w14:textId="77777777" w:rsidR="00660AEB" w:rsidRDefault="00660A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EDC5E" w14:textId="77777777" w:rsidR="003E05A1" w:rsidRDefault="003E05A1">
      <w:r>
        <w:separator/>
      </w:r>
    </w:p>
  </w:footnote>
  <w:footnote w:type="continuationSeparator" w:id="0">
    <w:p w14:paraId="66DE88B6" w14:textId="77777777" w:rsidR="003E05A1" w:rsidRDefault="003E0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BF50B" w14:textId="77777777" w:rsidR="00473012" w:rsidRPr="00660AEB" w:rsidRDefault="00AC10AE">
    <w:pPr>
      <w:pStyle w:val="HeaderFooter"/>
      <w:tabs>
        <w:tab w:val="clear" w:pos="9020"/>
        <w:tab w:val="center" w:pos="5400"/>
        <w:tab w:val="right" w:pos="10800"/>
      </w:tabs>
      <w:outlineLvl w:val="0"/>
      <w:rPr>
        <w:color w:val="002060"/>
      </w:rPr>
    </w:pPr>
    <w:r>
      <w:rPr>
        <w:noProof/>
        <w:color w:val="002060"/>
        <w14:textOutline w14:w="0" w14:cap="rnd" w14:cmpd="sng" w14:algn="ctr">
          <w14:noFill/>
          <w14:prstDash w14:val="solid"/>
          <w14:bevel/>
        </w14:textOutline>
      </w:rPr>
      <w:drawing>
        <wp:anchor distT="0" distB="0" distL="114300" distR="114300" simplePos="0" relativeHeight="251660288" behindDoc="0" locked="0" layoutInCell="1" allowOverlap="1" wp14:anchorId="6CAA7ABD" wp14:editId="63338B63">
          <wp:simplePos x="0" y="0"/>
          <wp:positionH relativeFrom="column">
            <wp:posOffset>6464007</wp:posOffset>
          </wp:positionH>
          <wp:positionV relativeFrom="paragraph">
            <wp:posOffset>-60130</wp:posOffset>
          </wp:positionV>
          <wp:extent cx="309245" cy="273050"/>
          <wp:effectExtent l="0" t="0" r="0" b="6350"/>
          <wp:wrapNone/>
          <wp:docPr id="1844567066" name="Picture 3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4567066" name="Picture 3" descr="A logo for a compan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45" cy="273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4963" w:rsidRPr="00660AEB">
      <w:rPr>
        <w:rFonts w:ascii="Helvetica" w:eastAsia="Helvetica" w:hAnsi="Helvetica" w:cs="Helvetica"/>
        <w:b/>
        <w:bCs/>
        <w:smallCaps/>
        <w:noProof/>
        <w:color w:val="002060"/>
        <w:spacing w:val="4"/>
        <w:sz w:val="22"/>
        <w:szCs w:val="22"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4B773001" wp14:editId="36796471">
              <wp:simplePos x="0" y="0"/>
              <wp:positionH relativeFrom="page">
                <wp:posOffset>457200</wp:posOffset>
              </wp:positionH>
              <wp:positionV relativeFrom="page">
                <wp:posOffset>534108</wp:posOffset>
              </wp:positionV>
              <wp:extent cx="6858000" cy="1"/>
              <wp:effectExtent l="0" t="12700" r="25400" b="25400"/>
              <wp:wrapNone/>
              <wp:docPr id="1073741825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8000" cy="1"/>
                      </a:xfrm>
                      <a:prstGeom prst="line">
                        <a:avLst/>
                      </a:prstGeom>
                      <a:noFill/>
                      <a:ln w="38100" cap="flat">
                        <a:solidFill>
                          <a:srgbClr val="002060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274501C" id="officeArt object" o:spid="_x0000_s1026" alt="Line" style="position:absolute;flip:y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36pt,42.05pt" to="8in,4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" strokecolor="#002060" strokeweight="3pt">
              <v:stroke miterlimit="4" joinstyle="miter"/>
              <w10:wrap anchorx="page" anchory="page"/>
            </v:line>
          </w:pict>
        </mc:Fallback>
      </mc:AlternateContent>
    </w:r>
    <w:r w:rsidR="006A4963" w:rsidRPr="00660AEB">
      <w:rPr>
        <w:rFonts w:ascii="Helvetica" w:eastAsia="Helvetica" w:hAnsi="Helvetica" w:cs="Helvetica"/>
        <w:b/>
        <w:bCs/>
        <w:smallCaps/>
        <w:noProof/>
        <w:color w:val="002060"/>
        <w:spacing w:val="4"/>
        <w:sz w:val="22"/>
        <w:szCs w:val="22"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6A0F00DD" wp14:editId="5CA118DE">
              <wp:simplePos x="0" y="0"/>
              <wp:positionH relativeFrom="page">
                <wp:posOffset>457199</wp:posOffset>
              </wp:positionH>
              <wp:positionV relativeFrom="page">
                <wp:posOffset>9353548</wp:posOffset>
              </wp:positionV>
              <wp:extent cx="6858000" cy="1"/>
              <wp:effectExtent l="0" t="0" r="12700" b="12700"/>
              <wp:wrapNone/>
              <wp:docPr id="1073741826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8000" cy="1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002060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483679D" id="officeArt object" o:spid="_x0000_s1026" alt="Line" style="position:absolute;flip:y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36pt,736.5pt" to="8in,73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" strokecolor="#002060" strokeweight="1pt">
              <v:stroke miterlimit="4" joinstyle="miter"/>
              <w10:wrap anchorx="page" anchory="page"/>
            </v:line>
          </w:pict>
        </mc:Fallback>
      </mc:AlternateContent>
    </w:r>
    <w:r w:rsidR="006A4963" w:rsidRPr="00660AEB">
      <w:rPr>
        <w:rFonts w:ascii="Helvetica" w:hAnsi="Helvetica"/>
        <w:b/>
        <w:bCs/>
        <w:smallCaps/>
        <w:color w:val="002060"/>
        <w:spacing w:val="4"/>
        <w:sz w:val="22"/>
        <w:szCs w:val="22"/>
      </w:rPr>
      <w:t>NEXUS FORTIFIED</w:t>
    </w:r>
    <w:r>
      <w:rPr>
        <w:rFonts w:ascii="Helvetica" w:hAnsi="Helvetica"/>
        <w:b/>
        <w:bCs/>
        <w:smallCaps/>
        <w:color w:val="002060"/>
        <w:spacing w:val="4"/>
        <w:sz w:val="22"/>
        <w:szCs w:val="22"/>
      </w:rPr>
      <w:t xml:space="preserve"> STRUCTURES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00000003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9A3E79"/>
    <w:multiLevelType w:val="multilevel"/>
    <w:tmpl w:val="B526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51B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1F21960"/>
    <w:multiLevelType w:val="multilevel"/>
    <w:tmpl w:val="5954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97462"/>
    <w:multiLevelType w:val="multilevel"/>
    <w:tmpl w:val="2E56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45B55"/>
    <w:multiLevelType w:val="multilevel"/>
    <w:tmpl w:val="8A36D6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A2B6802"/>
    <w:multiLevelType w:val="multilevel"/>
    <w:tmpl w:val="C0EA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D754A"/>
    <w:multiLevelType w:val="hybridMultilevel"/>
    <w:tmpl w:val="70340BF2"/>
    <w:numStyleLink w:val="Lettered"/>
  </w:abstractNum>
  <w:abstractNum w:abstractNumId="8" w15:restartNumberingAfterBreak="0">
    <w:nsid w:val="2E5249FC"/>
    <w:multiLevelType w:val="hybridMultilevel"/>
    <w:tmpl w:val="6FB889A4"/>
    <w:lvl w:ilvl="0" w:tplc="FFFFFFFF">
      <w:start w:val="1"/>
      <w:numFmt w:val="upperLetter"/>
      <w:lvlText w:val="%1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9B2C03"/>
    <w:multiLevelType w:val="multilevel"/>
    <w:tmpl w:val="4B3C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B0BCC"/>
    <w:multiLevelType w:val="multilevel"/>
    <w:tmpl w:val="770E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F02AE"/>
    <w:multiLevelType w:val="hybridMultilevel"/>
    <w:tmpl w:val="D4C2CEDE"/>
    <w:lvl w:ilvl="0" w:tplc="FFFFFFFF">
      <w:start w:val="1"/>
      <w:numFmt w:val="upperLetter"/>
      <w:lvlText w:val="%1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50202B"/>
    <w:multiLevelType w:val="multilevel"/>
    <w:tmpl w:val="9AFC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52419"/>
    <w:multiLevelType w:val="multilevel"/>
    <w:tmpl w:val="FD38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B2623"/>
    <w:multiLevelType w:val="multilevel"/>
    <w:tmpl w:val="8682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C3833"/>
    <w:multiLevelType w:val="multilevel"/>
    <w:tmpl w:val="5FE6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42F65"/>
    <w:multiLevelType w:val="multilevel"/>
    <w:tmpl w:val="E7B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52D60"/>
    <w:multiLevelType w:val="multilevel"/>
    <w:tmpl w:val="1110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E333B"/>
    <w:multiLevelType w:val="multilevel"/>
    <w:tmpl w:val="5098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D3B83"/>
    <w:multiLevelType w:val="multilevel"/>
    <w:tmpl w:val="751ADB2A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0" w15:restartNumberingAfterBreak="0">
    <w:nsid w:val="5589397C"/>
    <w:multiLevelType w:val="multilevel"/>
    <w:tmpl w:val="E342EEAA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1" w15:restartNumberingAfterBreak="0">
    <w:nsid w:val="58EF06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A6B0029"/>
    <w:multiLevelType w:val="multilevel"/>
    <w:tmpl w:val="9A3A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12DC8"/>
    <w:multiLevelType w:val="multilevel"/>
    <w:tmpl w:val="2A44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1147A4"/>
    <w:multiLevelType w:val="multilevel"/>
    <w:tmpl w:val="540E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D035AC"/>
    <w:multiLevelType w:val="hybridMultilevel"/>
    <w:tmpl w:val="70340BF2"/>
    <w:styleLink w:val="Lettered"/>
    <w:lvl w:ilvl="0" w:tplc="806E6E2C">
      <w:start w:val="1"/>
      <w:numFmt w:val="upperLetter"/>
      <w:lvlText w:val="%1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0C60D5A">
      <w:start w:val="1"/>
      <w:numFmt w:val="upperLetter"/>
      <w:lvlText w:val="%2."/>
      <w:lvlJc w:val="left"/>
      <w:pPr>
        <w:ind w:left="11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289DDC">
      <w:start w:val="1"/>
      <w:numFmt w:val="upperLetter"/>
      <w:lvlText w:val="%3."/>
      <w:lvlJc w:val="left"/>
      <w:pPr>
        <w:ind w:left="15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C76F8BA">
      <w:start w:val="1"/>
      <w:numFmt w:val="upperLetter"/>
      <w:lvlText w:val="%4."/>
      <w:lvlJc w:val="left"/>
      <w:pPr>
        <w:ind w:left="187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3E0B466">
      <w:start w:val="1"/>
      <w:numFmt w:val="upperLetter"/>
      <w:lvlText w:val="%5."/>
      <w:lvlJc w:val="left"/>
      <w:pPr>
        <w:ind w:left="22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38CF5EE">
      <w:start w:val="1"/>
      <w:numFmt w:val="upperLetter"/>
      <w:lvlText w:val="%6."/>
      <w:lvlJc w:val="left"/>
      <w:pPr>
        <w:ind w:left="25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FA22232">
      <w:start w:val="1"/>
      <w:numFmt w:val="upperLetter"/>
      <w:lvlText w:val="%7."/>
      <w:lvlJc w:val="left"/>
      <w:pPr>
        <w:ind w:left="29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F2EDAA">
      <w:start w:val="1"/>
      <w:numFmt w:val="upperLetter"/>
      <w:lvlText w:val="%8."/>
      <w:lvlJc w:val="left"/>
      <w:pPr>
        <w:ind w:left="33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D5E92E2">
      <w:start w:val="1"/>
      <w:numFmt w:val="upperLetter"/>
      <w:lvlText w:val="%9."/>
      <w:lvlJc w:val="left"/>
      <w:pPr>
        <w:ind w:left="367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75CA0A9C"/>
    <w:multiLevelType w:val="multilevel"/>
    <w:tmpl w:val="801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89443">
    <w:abstractNumId w:val="25"/>
  </w:num>
  <w:num w:numId="2" w16cid:durableId="1549412544">
    <w:abstractNumId w:val="7"/>
  </w:num>
  <w:num w:numId="3" w16cid:durableId="1322805936">
    <w:abstractNumId w:val="11"/>
  </w:num>
  <w:num w:numId="4" w16cid:durableId="1996450804">
    <w:abstractNumId w:val="8"/>
  </w:num>
  <w:num w:numId="5" w16cid:durableId="516307438">
    <w:abstractNumId w:val="5"/>
  </w:num>
  <w:num w:numId="6" w16cid:durableId="570310518">
    <w:abstractNumId w:val="19"/>
  </w:num>
  <w:num w:numId="7" w16cid:durableId="1212154378">
    <w:abstractNumId w:val="20"/>
  </w:num>
  <w:num w:numId="8" w16cid:durableId="1481842459">
    <w:abstractNumId w:val="2"/>
  </w:num>
  <w:num w:numId="9" w16cid:durableId="1357998995">
    <w:abstractNumId w:val="0"/>
  </w:num>
  <w:num w:numId="10" w16cid:durableId="416903804">
    <w:abstractNumId w:val="23"/>
  </w:num>
  <w:num w:numId="11" w16cid:durableId="1511866805">
    <w:abstractNumId w:val="12"/>
  </w:num>
  <w:num w:numId="12" w16cid:durableId="1378625501">
    <w:abstractNumId w:val="26"/>
  </w:num>
  <w:num w:numId="13" w16cid:durableId="1799106756">
    <w:abstractNumId w:val="1"/>
  </w:num>
  <w:num w:numId="14" w16cid:durableId="499857342">
    <w:abstractNumId w:val="3"/>
  </w:num>
  <w:num w:numId="15" w16cid:durableId="1418014059">
    <w:abstractNumId w:val="14"/>
  </w:num>
  <w:num w:numId="16" w16cid:durableId="1097602924">
    <w:abstractNumId w:val="6"/>
  </w:num>
  <w:num w:numId="17" w16cid:durableId="1251039222">
    <w:abstractNumId w:val="10"/>
  </w:num>
  <w:num w:numId="18" w16cid:durableId="2001495092">
    <w:abstractNumId w:val="9"/>
  </w:num>
  <w:num w:numId="19" w16cid:durableId="65614709">
    <w:abstractNumId w:val="24"/>
  </w:num>
  <w:num w:numId="20" w16cid:durableId="1485777687">
    <w:abstractNumId w:val="15"/>
  </w:num>
  <w:num w:numId="21" w16cid:durableId="1202936032">
    <w:abstractNumId w:val="17"/>
  </w:num>
  <w:num w:numId="22" w16cid:durableId="63723437">
    <w:abstractNumId w:val="16"/>
  </w:num>
  <w:num w:numId="23" w16cid:durableId="1845314011">
    <w:abstractNumId w:val="18"/>
  </w:num>
  <w:num w:numId="24" w16cid:durableId="327178996">
    <w:abstractNumId w:val="13"/>
  </w:num>
  <w:num w:numId="25" w16cid:durableId="917251600">
    <w:abstractNumId w:val="4"/>
  </w:num>
  <w:num w:numId="26" w16cid:durableId="370955086">
    <w:abstractNumId w:val="22"/>
  </w:num>
  <w:num w:numId="27" w16cid:durableId="16724904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7AF"/>
    <w:rsid w:val="00045233"/>
    <w:rsid w:val="000B2AB2"/>
    <w:rsid w:val="000E431B"/>
    <w:rsid w:val="000F7CFF"/>
    <w:rsid w:val="0014005D"/>
    <w:rsid w:val="00155B3A"/>
    <w:rsid w:val="001A012D"/>
    <w:rsid w:val="001A0A89"/>
    <w:rsid w:val="001B3B8A"/>
    <w:rsid w:val="001C3F71"/>
    <w:rsid w:val="001E3D80"/>
    <w:rsid w:val="001F4508"/>
    <w:rsid w:val="00217C6D"/>
    <w:rsid w:val="00240AEC"/>
    <w:rsid w:val="002D2AF5"/>
    <w:rsid w:val="00305BEE"/>
    <w:rsid w:val="0033391E"/>
    <w:rsid w:val="0037233C"/>
    <w:rsid w:val="00381541"/>
    <w:rsid w:val="003C68F5"/>
    <w:rsid w:val="003E05A1"/>
    <w:rsid w:val="003F41A9"/>
    <w:rsid w:val="00411017"/>
    <w:rsid w:val="00414D38"/>
    <w:rsid w:val="004333C6"/>
    <w:rsid w:val="00452216"/>
    <w:rsid w:val="004551FD"/>
    <w:rsid w:val="00473012"/>
    <w:rsid w:val="004C1496"/>
    <w:rsid w:val="004E5F01"/>
    <w:rsid w:val="00505E69"/>
    <w:rsid w:val="00515971"/>
    <w:rsid w:val="0052252C"/>
    <w:rsid w:val="00523DE8"/>
    <w:rsid w:val="00532D1F"/>
    <w:rsid w:val="00594DF5"/>
    <w:rsid w:val="005C73AA"/>
    <w:rsid w:val="005D0014"/>
    <w:rsid w:val="005F22B1"/>
    <w:rsid w:val="006003BC"/>
    <w:rsid w:val="00614648"/>
    <w:rsid w:val="00660AEB"/>
    <w:rsid w:val="006A08ED"/>
    <w:rsid w:val="006A4963"/>
    <w:rsid w:val="006C1386"/>
    <w:rsid w:val="006E0C12"/>
    <w:rsid w:val="006F0A68"/>
    <w:rsid w:val="006F2F65"/>
    <w:rsid w:val="00772A3B"/>
    <w:rsid w:val="007864BD"/>
    <w:rsid w:val="00795245"/>
    <w:rsid w:val="007A27B9"/>
    <w:rsid w:val="007D34C8"/>
    <w:rsid w:val="008C3D84"/>
    <w:rsid w:val="009327CC"/>
    <w:rsid w:val="00984D60"/>
    <w:rsid w:val="009A336D"/>
    <w:rsid w:val="00A30CD0"/>
    <w:rsid w:val="00A77FC6"/>
    <w:rsid w:val="00AC10AE"/>
    <w:rsid w:val="00B2162A"/>
    <w:rsid w:val="00B316F6"/>
    <w:rsid w:val="00BA15FF"/>
    <w:rsid w:val="00BD07BA"/>
    <w:rsid w:val="00BE620E"/>
    <w:rsid w:val="00C00CCC"/>
    <w:rsid w:val="00CB1949"/>
    <w:rsid w:val="00CE07AF"/>
    <w:rsid w:val="00D24881"/>
    <w:rsid w:val="00D64052"/>
    <w:rsid w:val="00D93225"/>
    <w:rsid w:val="00DB7E3F"/>
    <w:rsid w:val="00DC774D"/>
    <w:rsid w:val="00DD49B5"/>
    <w:rsid w:val="00DF18FF"/>
    <w:rsid w:val="00DF3F3F"/>
    <w:rsid w:val="00E26DDE"/>
    <w:rsid w:val="00E34D15"/>
    <w:rsid w:val="00E751BD"/>
    <w:rsid w:val="00EA0268"/>
    <w:rsid w:val="00EE2267"/>
    <w:rsid w:val="00F302CF"/>
    <w:rsid w:val="00F8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9C037"/>
  <w15:docId w15:val="{E57706F0-2A59-214A-82BA-4810E4698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4B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AEB"/>
    <w:pPr>
      <w:keepNext/>
      <w:keepLines/>
      <w:numPr>
        <w:numId w:val="7"/>
      </w:numPr>
      <w:spacing w:before="240"/>
      <w:outlineLvl w:val="0"/>
    </w:pPr>
    <w:rPr>
      <w:rFonts w:asciiTheme="majorHAnsi" w:eastAsiaTheme="majorEastAsia" w:hAnsiTheme="majorHAnsi" w:cstheme="majorBidi"/>
      <w:color w:val="4C96A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B3A"/>
    <w:pPr>
      <w:keepNext/>
      <w:keepLines/>
      <w:numPr>
        <w:ilvl w:val="1"/>
        <w:numId w:val="7"/>
      </w:numPr>
      <w:spacing w:before="40"/>
      <w:outlineLvl w:val="1"/>
    </w:pPr>
    <w:rPr>
      <w:rFonts w:asciiTheme="majorHAnsi" w:eastAsiaTheme="majorEastAsia" w:hAnsiTheme="majorHAnsi" w:cstheme="majorBidi"/>
      <w:color w:val="0020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B3A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00206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0C12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64BD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0020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AEB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33647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AEB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3647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AEB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AEB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  <w:spacing w:line="288" w:lineRule="auto"/>
    </w:pPr>
    <w:rPr>
      <w:rFonts w:ascii="Helvetica Neue Medium" w:hAnsi="Helvetica Neue Medium" w:cs="Arial Unicode MS"/>
      <w:color w:val="60606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ALLCAPS">
    <w:name w:val="Heading ALL CAPS"/>
    <w:rsid w:val="001A012D"/>
    <w:pPr>
      <w:pBdr>
        <w:bottom w:val="single" w:sz="8" w:space="6" w:color="000000"/>
      </w:pBdr>
      <w:spacing w:after="240" w:line="720" w:lineRule="atLeast"/>
      <w:jc w:val="center"/>
    </w:pPr>
    <w:rPr>
      <w:rFonts w:ascii="Helvetica Neue Thin" w:eastAsia="Garamond" w:hAnsi="Helvetica Neue Thin" w:cs="Garamond"/>
      <w:caps/>
      <w:color w:val="002060"/>
      <w:spacing w:val="173"/>
      <w:sz w:val="64"/>
      <w:szCs w:val="64"/>
      <w14:textOutline w14:w="0" w14:cap="flat" w14:cmpd="sng" w14:algn="ctr">
        <w14:noFill/>
        <w14:prstDash w14:val="solid"/>
        <w14:bevel/>
      </w14:textOutline>
    </w:rPr>
  </w:style>
  <w:style w:type="paragraph" w:customStyle="1" w:styleId="FreeForm">
    <w:name w:val="Free Form"/>
    <w:pPr>
      <w:spacing w:line="312" w:lineRule="auto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120"/>
      <w:jc w:val="both"/>
    </w:pPr>
    <w:rPr>
      <w:rFonts w:ascii="Eurostile" w:eastAsia="Eurostile" w:hAnsi="Eurostile" w:cs="Eurostil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OC1parent">
    <w:name w:val="TOC 1 parent"/>
    <w:pPr>
      <w:spacing w:line="312" w:lineRule="auto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TOC1">
    <w:name w:val="toc 1"/>
    <w:basedOn w:val="TOC1parent"/>
    <w:next w:val="TOC1parent"/>
    <w:uiPriority w:val="39"/>
    <w:pPr>
      <w:tabs>
        <w:tab w:val="right" w:leader="dot" w:pos="9990"/>
      </w:tabs>
      <w:spacing w:after="120" w:line="240" w:lineRule="auto"/>
      <w:ind w:firstLine="360"/>
    </w:pPr>
    <w:rPr>
      <w:caps/>
      <w:spacing w:val="7"/>
      <w:sz w:val="36"/>
      <w:szCs w:val="36"/>
    </w:rPr>
  </w:style>
  <w:style w:type="paragraph" w:customStyle="1" w:styleId="Heading2Border">
    <w:name w:val="Heading 2 Border"/>
    <w:next w:val="Body2"/>
    <w:rsid w:val="001C3F71"/>
    <w:pPr>
      <w:pBdr>
        <w:top w:val="single" w:sz="8" w:space="3" w:color="000000"/>
        <w:bottom w:val="single" w:sz="8" w:space="3" w:color="000000"/>
      </w:pBdr>
      <w:spacing w:before="200" w:after="120"/>
      <w:jc w:val="center"/>
      <w:outlineLvl w:val="0"/>
    </w:pPr>
    <w:rPr>
      <w:rFonts w:ascii="Helvetica" w:eastAsia="Helvetica" w:hAnsi="Helvetica" w:cs="Helvetica"/>
      <w:b/>
      <w:bCs/>
      <w:smallCaps/>
      <w:color w:val="002060"/>
      <w:sz w:val="26"/>
      <w:szCs w:val="26"/>
      <w:bdr w:val="none" w:sz="0" w:space="0" w:color="auto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pPr>
      <w:suppressAutoHyphens/>
      <w:spacing w:before="120" w:after="120"/>
      <w:ind w:left="360" w:right="360"/>
      <w:jc w:val="both"/>
    </w:pPr>
    <w:rPr>
      <w:rFonts w:ascii="Helvetica Neue Thin" w:eastAsia="Helvetica Neue Thin" w:hAnsi="Helvetica Neue Thin" w:cs="Helvetica Neue Thin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OC2parent">
    <w:name w:val="TOC 2 parent"/>
    <w:pPr>
      <w:spacing w:line="312" w:lineRule="auto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TOC2">
    <w:name w:val="toc 2"/>
    <w:basedOn w:val="TOC2parent"/>
    <w:next w:val="TOC2parent"/>
    <w:uiPriority w:val="39"/>
    <w:pPr>
      <w:tabs>
        <w:tab w:val="right" w:leader="dot" w:pos="9990"/>
      </w:tabs>
      <w:spacing w:after="120" w:line="240" w:lineRule="auto"/>
    </w:pPr>
    <w:rPr>
      <w:caps/>
      <w:spacing w:val="7"/>
      <w:sz w:val="36"/>
      <w:szCs w:val="36"/>
    </w:rPr>
  </w:style>
  <w:style w:type="paragraph" w:customStyle="1" w:styleId="HEADINGBOLD">
    <w:name w:val="HEADING BOLD"/>
    <w:next w:val="Body2"/>
    <w:rsid w:val="00D24881"/>
    <w:pPr>
      <w:pBdr>
        <w:top w:val="single" w:sz="8" w:space="6" w:color="000000"/>
        <w:bottom w:val="single" w:sz="8" w:space="6" w:color="000000"/>
      </w:pBdr>
      <w:jc w:val="center"/>
      <w:outlineLvl w:val="1"/>
    </w:pPr>
    <w:rPr>
      <w:rFonts w:ascii="Helvetica" w:eastAsia="Helvetica" w:hAnsi="Helvetica" w:cs="Helvetica"/>
      <w:b/>
      <w:bCs/>
      <w:smallCaps/>
      <w:color w:val="002060"/>
      <w:spacing w:val="7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numbering" w:customStyle="1" w:styleId="Lettered">
    <w:name w:val="Lettered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660A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AE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0A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AE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60AEB"/>
    <w:rPr>
      <w:rFonts w:asciiTheme="majorHAnsi" w:eastAsiaTheme="majorEastAsia" w:hAnsiTheme="majorHAnsi" w:cstheme="majorBidi"/>
      <w:color w:val="4C96AD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5B3A"/>
    <w:rPr>
      <w:rFonts w:asciiTheme="majorHAnsi" w:eastAsiaTheme="majorEastAsia" w:hAnsiTheme="majorHAnsi" w:cstheme="majorBidi"/>
      <w:color w:val="00206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55B3A"/>
    <w:rPr>
      <w:rFonts w:asciiTheme="majorHAnsi" w:eastAsiaTheme="majorEastAsia" w:hAnsiTheme="majorHAnsi" w:cstheme="majorBidi"/>
      <w:color w:val="00206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E0C12"/>
    <w:rPr>
      <w:rFonts w:asciiTheme="majorHAnsi" w:eastAsiaTheme="majorEastAsia" w:hAnsiTheme="majorHAnsi" w:cstheme="majorBidi"/>
      <w:i/>
      <w:iCs/>
      <w:color w:val="00206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864BD"/>
    <w:rPr>
      <w:rFonts w:asciiTheme="majorHAnsi" w:eastAsiaTheme="majorEastAsia" w:hAnsiTheme="majorHAnsi" w:cstheme="majorBidi"/>
      <w:color w:val="00206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AEB"/>
    <w:rPr>
      <w:rFonts w:asciiTheme="majorHAnsi" w:eastAsiaTheme="majorEastAsia" w:hAnsiTheme="majorHAnsi" w:cstheme="majorBidi"/>
      <w:color w:val="33647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AEB"/>
    <w:rPr>
      <w:rFonts w:asciiTheme="majorHAnsi" w:eastAsiaTheme="majorEastAsia" w:hAnsiTheme="majorHAnsi" w:cstheme="majorBidi"/>
      <w:i/>
      <w:iCs/>
      <w:color w:val="33647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AE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AE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5C73A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6F0A6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003B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g/Library/Group%20Containers/UBF8T346G9.Office/User%20Content.localized/Templates.localized/Nexus%20BLANK%20WORD%20DOC%20TEMPLATE.dotx" TargetMode="External"/></Relationships>
</file>

<file path=word/theme/theme1.xml><?xml version="1.0" encoding="utf-8"?>
<a:theme xmlns:a="http://schemas.openxmlformats.org/drawingml/2006/main" name="02_Modern_Business_Project_Proposal">
  <a:themeElements>
    <a:clrScheme name="02_Modern_Business_Project_Proposal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_Project_Proposal">
      <a:majorFont>
        <a:latin typeface="Helvetica Neue UltraLight"/>
        <a:ea typeface="Helvetica Neue UltraLight"/>
        <a:cs typeface="Helvetica Neue UltraLight"/>
      </a:majorFont>
      <a:minorFont>
        <a:latin typeface="Helvetica Neue UltraLight"/>
        <a:ea typeface="Helvetica Neue UltraLight"/>
        <a:cs typeface="Helvetica Neue UltraLight"/>
      </a:minorFont>
    </a:fontScheme>
    <a:fmtScheme name="02_Modern_Business_Project_Proposal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228600" marR="228600" indent="0" algn="just" defTabSz="457200" rtl="0" fontAlgn="auto" latinLnBrk="0" hangingPunct="0">
          <a:lnSpc>
            <a:spcPct val="100000"/>
          </a:lnSpc>
          <a:spcBef>
            <a:spcPts val="6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 Neue Thin"/>
            <a:ea typeface="Helvetica Neue Thin"/>
            <a:cs typeface="Helvetica Neue Thin"/>
            <a:sym typeface="Helvetica Neue Thi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Nexus BLANK WORD DOC TEMPLATE.dotx</Template>
  <TotalTime>1</TotalTime>
  <Pages>8</Pages>
  <Words>2144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Paul Gagnon</cp:lastModifiedBy>
  <cp:revision>2</cp:revision>
  <cp:lastPrinted>2025-11-06T14:45:00Z</cp:lastPrinted>
  <dcterms:created xsi:type="dcterms:W3CDTF">2025-12-13T14:33:00Z</dcterms:created>
  <dcterms:modified xsi:type="dcterms:W3CDTF">2025-12-13T14:33:00Z</dcterms:modified>
</cp:coreProperties>
</file>